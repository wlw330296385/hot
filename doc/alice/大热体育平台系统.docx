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0" w:name="_Toc117947231"/>
      <w:bookmarkStart w:id="1" w:name="_Toc134932900"/>
      <w:bookmarkStart w:id="2" w:name="_Toc149363269"/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52047C" w:rsidRDefault="0052047C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D91CCC" w:rsidRPr="00D91CCC" w:rsidRDefault="00E346CE" w:rsidP="00655C8A">
      <w:pPr>
        <w:pStyle w:val="a8"/>
      </w:pPr>
      <w:r>
        <w:rPr>
          <w:rFonts w:hint="eastAsia"/>
        </w:rPr>
        <w:t>大热体育平台</w:t>
      </w:r>
      <w:r w:rsidR="00D91CCC" w:rsidRPr="00D91CCC">
        <w:rPr>
          <w:rFonts w:hint="eastAsia"/>
        </w:rPr>
        <w:t>系统</w:t>
      </w:r>
    </w:p>
    <w:p w:rsidR="005635CC" w:rsidRDefault="00376449" w:rsidP="00655C8A">
      <w:pPr>
        <w:pStyle w:val="a8"/>
      </w:pPr>
      <w:r w:rsidRPr="0052047C">
        <w:rPr>
          <w:rFonts w:hint="eastAsia"/>
        </w:rPr>
        <w:t>用户操作手册</w:t>
      </w:r>
    </w:p>
    <w:p w:rsidR="005635CC" w:rsidRPr="005635CC" w:rsidRDefault="005635CC" w:rsidP="00655C8A">
      <w:pPr>
        <w:pStyle w:val="a8"/>
      </w:pPr>
      <w:r w:rsidRPr="005635CC">
        <w:rPr>
          <w:rFonts w:hint="eastAsia"/>
        </w:rPr>
        <w:t xml:space="preserve"> （版本：</w:t>
      </w:r>
      <w:r w:rsidR="00FC611D">
        <w:rPr>
          <w:rFonts w:hint="eastAsia"/>
        </w:rPr>
        <w:t>V1.0</w:t>
      </w:r>
      <w:r w:rsidRPr="005635CC">
        <w:rPr>
          <w:rFonts w:hint="eastAsia"/>
        </w:rPr>
        <w:t>）</w:t>
      </w: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P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  <w:sectPr w:rsidR="00376449" w:rsidRPr="00376449" w:rsidSect="00630C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 w:code="9"/>
          <w:pgMar w:top="1440" w:right="1134" w:bottom="1440" w:left="1134" w:header="964" w:footer="1440" w:gutter="0"/>
          <w:cols w:space="720"/>
          <w:titlePg/>
          <w:docGrid w:linePitch="271"/>
        </w:sectPr>
      </w:pPr>
    </w:p>
    <w:bookmarkEnd w:id="0"/>
    <w:bookmarkEnd w:id="1"/>
    <w:bookmarkEnd w:id="2"/>
    <w:p w:rsidR="009138E3" w:rsidRDefault="009138E3" w:rsidP="0052047C">
      <w:pPr>
        <w:pStyle w:val="a7"/>
        <w:spacing w:line="340" w:lineRule="atLeast"/>
        <w:jc w:val="both"/>
        <w:rPr>
          <w:sz w:val="50"/>
          <w:szCs w:val="50"/>
        </w:rPr>
      </w:pPr>
    </w:p>
    <w:tbl>
      <w:tblPr>
        <w:tblW w:w="7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33"/>
        <w:gridCol w:w="1394"/>
        <w:gridCol w:w="3718"/>
        <w:gridCol w:w="1663"/>
      </w:tblGrid>
      <w:tr w:rsidR="000E751B" w:rsidTr="000E751B">
        <w:trPr>
          <w:trHeight w:val="289"/>
        </w:trPr>
        <w:tc>
          <w:tcPr>
            <w:tcW w:w="7908" w:type="dxa"/>
            <w:gridSpan w:val="4"/>
          </w:tcPr>
          <w:p w:rsidR="000E751B" w:rsidRPr="00B563DE" w:rsidRDefault="000E751B" w:rsidP="00D568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版本修订历史</w:t>
            </w:r>
          </w:p>
        </w:tc>
      </w:tr>
      <w:tr w:rsidR="000E751B" w:rsidTr="000E751B">
        <w:trPr>
          <w:trHeight w:val="275"/>
        </w:trPr>
        <w:tc>
          <w:tcPr>
            <w:tcW w:w="113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版本</w:t>
            </w:r>
          </w:p>
        </w:tc>
        <w:tc>
          <w:tcPr>
            <w:tcW w:w="1394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作者</w:t>
            </w:r>
          </w:p>
        </w:tc>
        <w:tc>
          <w:tcPr>
            <w:tcW w:w="3718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66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完稿</w:t>
            </w:r>
            <w:r w:rsidRPr="00B563DE">
              <w:rPr>
                <w:rFonts w:hint="eastAsia"/>
                <w:b/>
              </w:rPr>
              <w:t>日期</w:t>
            </w:r>
          </w:p>
        </w:tc>
      </w:tr>
      <w:tr w:rsidR="000536D6" w:rsidTr="000E751B">
        <w:trPr>
          <w:trHeight w:val="681"/>
        </w:trPr>
        <w:tc>
          <w:tcPr>
            <w:tcW w:w="113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1.0</w:t>
            </w:r>
          </w:p>
        </w:tc>
        <w:tc>
          <w:tcPr>
            <w:tcW w:w="1394" w:type="dxa"/>
            <w:vAlign w:val="center"/>
          </w:tcPr>
          <w:p w:rsidR="000536D6" w:rsidRPr="00920056" w:rsidRDefault="002925DF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吴丽文</w:t>
            </w:r>
          </w:p>
        </w:tc>
        <w:tc>
          <w:tcPr>
            <w:tcW w:w="3718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初次编制</w:t>
            </w:r>
          </w:p>
        </w:tc>
        <w:tc>
          <w:tcPr>
            <w:tcW w:w="166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</w:tbl>
    <w:p w:rsidR="0052047C" w:rsidRDefault="0052047C" w:rsidP="0052047C"/>
    <w:p w:rsidR="0052047C" w:rsidRDefault="0052047C" w:rsidP="0052047C"/>
    <w:p w:rsidR="0052047C" w:rsidRPr="00131DCC" w:rsidRDefault="0052047C" w:rsidP="0052047C">
      <w:pPr>
        <w:sectPr w:rsidR="0052047C" w:rsidRPr="00131DCC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E01A1">
        <w:rPr>
          <w:rFonts w:hint="eastAsia"/>
        </w:rPr>
        <w:t>修订内容有如下几种：初次编制、增加（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增加说明）、修改（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修改说明）、删除（</w:t>
      </w:r>
      <w:r w:rsidRPr="009E01A1">
        <w:rPr>
          <w:rFonts w:hint="eastAsia"/>
        </w:rPr>
        <w:t>+</w:t>
      </w:r>
      <w:r>
        <w:rPr>
          <w:rFonts w:hint="eastAsia"/>
        </w:rPr>
        <w:t>删除说明）</w:t>
      </w:r>
    </w:p>
    <w:p w:rsidR="00EB6CF4" w:rsidRPr="00456AFC" w:rsidRDefault="00EB6CF4" w:rsidP="0052047C">
      <w:pPr>
        <w:spacing w:line="360" w:lineRule="auto"/>
        <w:ind w:firstLineChars="1250" w:firstLine="3750"/>
        <w:rPr>
          <w:rFonts w:ascii="宋体" w:hAnsi="宋体"/>
          <w:sz w:val="30"/>
          <w:szCs w:val="30"/>
        </w:rPr>
      </w:pPr>
      <w:bookmarkStart w:id="3" w:name="_Toc148777610"/>
      <w:r w:rsidRPr="00456AFC">
        <w:rPr>
          <w:rFonts w:ascii="宋体" w:hAnsi="宋体" w:hint="eastAsia"/>
          <w:sz w:val="30"/>
          <w:szCs w:val="30"/>
        </w:rPr>
        <w:lastRenderedPageBreak/>
        <w:t>目</w:t>
      </w:r>
      <w:r w:rsidR="002C375A">
        <w:rPr>
          <w:rFonts w:ascii="宋体" w:hAnsi="宋体" w:hint="eastAsia"/>
          <w:sz w:val="30"/>
          <w:szCs w:val="30"/>
        </w:rPr>
        <w:t xml:space="preserve">    </w:t>
      </w:r>
      <w:r w:rsidRPr="00456AFC">
        <w:rPr>
          <w:rFonts w:ascii="宋体" w:hAnsi="宋体" w:hint="eastAsia"/>
          <w:sz w:val="30"/>
          <w:szCs w:val="30"/>
        </w:rPr>
        <w:t>录</w:t>
      </w:r>
      <w:bookmarkEnd w:id="3"/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900935">
        <w:fldChar w:fldCharType="begin"/>
      </w:r>
      <w:r w:rsidR="00A567BF">
        <w:instrText xml:space="preserve"> </w:instrText>
      </w:r>
      <w:r w:rsidR="00A567BF">
        <w:rPr>
          <w:rFonts w:hint="eastAsia"/>
        </w:rPr>
        <w:instrText>TOC \o "1-2" \h \z \u</w:instrText>
      </w:r>
      <w:r w:rsidR="00A567BF">
        <w:instrText xml:space="preserve"> </w:instrText>
      </w:r>
      <w:r w:rsidRPr="00900935">
        <w:fldChar w:fldCharType="separate"/>
      </w:r>
      <w:hyperlink w:anchor="_Toc495769683" w:history="1">
        <w:r w:rsidR="0006142A" w:rsidRPr="00B44853">
          <w:rPr>
            <w:rStyle w:val="a6"/>
            <w:rFonts w:ascii="楷体_GB2312" w:eastAsia="楷体_GB2312" w:hint="eastAsia"/>
            <w:noProof/>
          </w:rPr>
          <w:t>前</w:t>
        </w:r>
        <w:r w:rsidR="0006142A" w:rsidRPr="00B44853">
          <w:rPr>
            <w:rStyle w:val="a6"/>
            <w:rFonts w:ascii="楷体_GB2312" w:eastAsia="楷体_GB2312"/>
            <w:noProof/>
          </w:rPr>
          <w:t xml:space="preserve">  </w:t>
        </w:r>
        <w:r w:rsidR="0006142A" w:rsidRPr="00B44853">
          <w:rPr>
            <w:rStyle w:val="a6"/>
            <w:rFonts w:ascii="楷体_GB2312" w:eastAsia="楷体_GB2312" w:hint="eastAsia"/>
            <w:noProof/>
          </w:rPr>
          <w:t>言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4" w:history="1">
        <w:r w:rsidR="0006142A" w:rsidRPr="00B44853">
          <w:rPr>
            <w:rStyle w:val="a6"/>
            <w:noProof/>
          </w:rPr>
          <w:t>1.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基本操作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5" w:history="1">
        <w:r w:rsidR="0006142A" w:rsidRPr="00B44853">
          <w:rPr>
            <w:rStyle w:val="a6"/>
            <w:noProof/>
          </w:rPr>
          <w:t>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首页及退出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6" w:history="1">
        <w:r w:rsidR="0006142A" w:rsidRPr="00B44853">
          <w:rPr>
            <w:rStyle w:val="a6"/>
            <w:noProof/>
          </w:rPr>
          <w:t>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常见操作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06142A" w:rsidRPr="00B44853">
          <w:rPr>
            <w:rStyle w:val="a6"/>
            <w:noProof/>
          </w:rPr>
          <w:t>2.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公共信息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9" w:history="1">
        <w:r w:rsidR="0006142A" w:rsidRPr="00B44853">
          <w:rPr>
            <w:rStyle w:val="a6"/>
            <w:noProof/>
          </w:rPr>
          <w:t>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课程信息查询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0" w:history="1">
        <w:r w:rsidR="0006142A" w:rsidRPr="00B44853">
          <w:rPr>
            <w:rStyle w:val="a6"/>
            <w:rFonts w:ascii="宋体" w:hAnsi="宋体"/>
            <w:noProof/>
          </w:rPr>
          <w:t>2.1.1.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1" w:history="1">
        <w:r w:rsidR="0006142A" w:rsidRPr="00B44853">
          <w:rPr>
            <w:rStyle w:val="a6"/>
            <w:rFonts w:ascii="宋体" w:hAnsi="宋体"/>
            <w:noProof/>
          </w:rPr>
          <w:t>2.1.2.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2" w:history="1">
        <w:r w:rsidR="0006142A" w:rsidRPr="00B44853">
          <w:rPr>
            <w:rStyle w:val="a6"/>
            <w:rFonts w:ascii="宋体" w:hAnsi="宋体"/>
            <w:noProof/>
          </w:rPr>
          <w:t>2.1.3.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3" w:history="1">
        <w:r w:rsidR="0006142A" w:rsidRPr="00B44853">
          <w:rPr>
            <w:rStyle w:val="a6"/>
            <w:noProof/>
          </w:rPr>
          <w:t>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训练营查询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4" w:history="1">
        <w:r w:rsidR="0006142A" w:rsidRPr="00B44853">
          <w:rPr>
            <w:rStyle w:val="a6"/>
            <w:rFonts w:ascii="宋体" w:hAnsi="宋体"/>
            <w:noProof/>
          </w:rPr>
          <w:t>2.2.1.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5" w:history="1">
        <w:r w:rsidR="0006142A" w:rsidRPr="00B44853">
          <w:rPr>
            <w:rStyle w:val="a6"/>
            <w:rFonts w:ascii="宋体" w:hAnsi="宋体"/>
            <w:noProof/>
          </w:rPr>
          <w:t>2.2.2.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6" w:history="1">
        <w:r w:rsidR="0006142A" w:rsidRPr="00B44853">
          <w:rPr>
            <w:rStyle w:val="a6"/>
            <w:rFonts w:ascii="宋体" w:hAnsi="宋体"/>
            <w:noProof/>
          </w:rPr>
          <w:t>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7" w:history="1"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3.1.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Theme="majorEastAsia" w:eastAsiaTheme="majorEastAsia" w:hAnsiTheme="majorEastAsia" w:hint="eastAsia"/>
            <w:noProof/>
          </w:rPr>
          <w:t>教练信息查询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8" w:history="1">
        <w:r w:rsidR="0006142A" w:rsidRPr="00B44853">
          <w:rPr>
            <w:rStyle w:val="a6"/>
            <w:rFonts w:ascii="宋体" w:hAnsi="宋体"/>
            <w:noProof/>
          </w:rPr>
          <w:t>3.1.1.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9" w:history="1">
        <w:r w:rsidR="0006142A" w:rsidRPr="00B44853">
          <w:rPr>
            <w:rStyle w:val="a6"/>
            <w:rFonts w:ascii="宋体" w:hAnsi="宋体"/>
            <w:noProof/>
          </w:rPr>
          <w:t>3.1.2.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0" w:history="1">
        <w:r w:rsidR="0006142A" w:rsidRPr="00B44853">
          <w:rPr>
            <w:rStyle w:val="a6"/>
            <w:rFonts w:ascii="宋体" w:hAnsi="宋体"/>
            <w:noProof/>
          </w:rPr>
          <w:t>3.1.3.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1" w:history="1">
        <w:r w:rsidR="0006142A" w:rsidRPr="00B44853">
          <w:rPr>
            <w:rStyle w:val="a6"/>
            <w:noProof/>
          </w:rPr>
          <w:t>3.2.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训练点信息查询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2" w:history="1">
        <w:r w:rsidR="0006142A" w:rsidRPr="00B44853">
          <w:rPr>
            <w:rStyle w:val="a6"/>
            <w:rFonts w:ascii="宋体" w:hAnsi="宋体"/>
            <w:noProof/>
          </w:rPr>
          <w:t>3.2.1.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3" w:history="1">
        <w:r w:rsidR="0006142A" w:rsidRPr="00B44853">
          <w:rPr>
            <w:rStyle w:val="a6"/>
            <w:rFonts w:ascii="宋体" w:hAnsi="宋体"/>
            <w:noProof/>
          </w:rPr>
          <w:t>3.2.2.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4" w:history="1">
        <w:r w:rsidR="0006142A" w:rsidRPr="00B44853">
          <w:rPr>
            <w:rStyle w:val="a6"/>
            <w:rFonts w:ascii="宋体" w:hAnsi="宋体"/>
            <w:noProof/>
          </w:rPr>
          <w:t>3.2.3.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05" w:history="1">
        <w:r w:rsidR="0006142A" w:rsidRPr="00B44853">
          <w:rPr>
            <w:rStyle w:val="a6"/>
            <w:noProof/>
          </w:rPr>
          <w:t>4.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个人基础资料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7" w:history="1">
        <w:r w:rsidR="0006142A" w:rsidRPr="00B44853">
          <w:rPr>
            <w:rStyle w:val="a6"/>
            <w:noProof/>
          </w:rPr>
          <w:t>4.1.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个人资料和设置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8" w:history="1">
        <w:r w:rsidR="0006142A" w:rsidRPr="00B44853">
          <w:rPr>
            <w:rStyle w:val="a6"/>
            <w:rFonts w:ascii="宋体" w:hAnsi="宋体"/>
            <w:noProof/>
          </w:rPr>
          <w:t>4.1.1.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9" w:history="1">
        <w:r w:rsidR="0006142A" w:rsidRPr="00B44853">
          <w:rPr>
            <w:rStyle w:val="a6"/>
            <w:rFonts w:ascii="宋体" w:hAnsi="宋体"/>
            <w:noProof/>
          </w:rPr>
          <w:t>4.1.2.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0" w:history="1">
        <w:r w:rsidR="0006142A" w:rsidRPr="00B44853">
          <w:rPr>
            <w:rStyle w:val="a6"/>
            <w:rFonts w:ascii="宋体" w:hAnsi="宋体"/>
            <w:noProof/>
          </w:rPr>
          <w:t>4.1.3.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修改绑定微信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1" w:history="1">
        <w:r w:rsidR="0006142A" w:rsidRPr="00B44853">
          <w:rPr>
            <w:rStyle w:val="a6"/>
            <w:noProof/>
          </w:rPr>
          <w:t>4.1.4</w:t>
        </w:r>
        <w:r w:rsidR="0006142A" w:rsidRPr="00B44853">
          <w:rPr>
            <w:rStyle w:val="a6"/>
            <w:rFonts w:hint="eastAsia"/>
            <w:noProof/>
          </w:rPr>
          <w:t>修改绑定个人手机号码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2" w:history="1">
        <w:r w:rsidR="0006142A" w:rsidRPr="00B44853">
          <w:rPr>
            <w:rStyle w:val="a6"/>
            <w:noProof/>
          </w:rPr>
          <w:t xml:space="preserve">4.1.5 </w:t>
        </w:r>
        <w:r w:rsidR="0006142A" w:rsidRPr="00B44853">
          <w:rPr>
            <w:rStyle w:val="a6"/>
            <w:rFonts w:hint="eastAsia"/>
            <w:noProof/>
          </w:rPr>
          <w:t>修改登陆密码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3" w:history="1">
        <w:r w:rsidR="0006142A" w:rsidRPr="00B44853">
          <w:rPr>
            <w:rStyle w:val="a6"/>
            <w:rFonts w:hint="eastAsia"/>
            <w:noProof/>
          </w:rPr>
          <w:t>训练营功能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4" w:history="1">
        <w:r w:rsidR="0006142A" w:rsidRPr="00B44853">
          <w:rPr>
            <w:rStyle w:val="a6"/>
            <w:rFonts w:hint="eastAsia"/>
            <w:noProof/>
          </w:rPr>
          <w:t>我的训练营浏览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5" w:history="1">
        <w:r w:rsidR="0006142A" w:rsidRPr="00B44853">
          <w:rPr>
            <w:rStyle w:val="a6"/>
            <w:rFonts w:hint="eastAsia"/>
            <w:noProof/>
          </w:rPr>
          <w:t>训练营其他操作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6" w:history="1">
        <w:r w:rsidR="0006142A" w:rsidRPr="00B44853">
          <w:rPr>
            <w:rStyle w:val="a6"/>
            <w:rFonts w:hint="eastAsia"/>
            <w:noProof/>
          </w:rPr>
          <w:t>我的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7" w:history="1">
        <w:r w:rsidR="0006142A" w:rsidRPr="00B44853">
          <w:rPr>
            <w:rStyle w:val="a6"/>
            <w:rFonts w:hint="eastAsia"/>
            <w:noProof/>
          </w:rPr>
          <w:t>我的积分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8" w:history="1">
        <w:r w:rsidR="0006142A" w:rsidRPr="00B44853">
          <w:rPr>
            <w:rStyle w:val="a6"/>
            <w:rFonts w:hint="eastAsia"/>
            <w:noProof/>
          </w:rPr>
          <w:t>我的余额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9" w:history="1">
        <w:r w:rsidR="0006142A" w:rsidRPr="00B44853">
          <w:rPr>
            <w:rStyle w:val="a6"/>
            <w:rFonts w:hint="eastAsia"/>
            <w:noProof/>
          </w:rPr>
          <w:t>我的订单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0" w:history="1">
        <w:r w:rsidR="0006142A" w:rsidRPr="00B44853">
          <w:rPr>
            <w:rStyle w:val="a6"/>
            <w:rFonts w:hint="eastAsia"/>
            <w:noProof/>
          </w:rPr>
          <w:t>我的组织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1" w:history="1">
        <w:r w:rsidR="0006142A" w:rsidRPr="00B44853">
          <w:rPr>
            <w:rStyle w:val="a6"/>
            <w:rFonts w:hint="eastAsia"/>
            <w:noProof/>
          </w:rPr>
          <w:t>个人资料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2" w:history="1">
        <w:r w:rsidR="0006142A" w:rsidRPr="00B44853">
          <w:rPr>
            <w:rStyle w:val="a6"/>
            <w:rFonts w:hint="eastAsia"/>
            <w:noProof/>
          </w:rPr>
          <w:t>相册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3" w:history="1">
        <w:r w:rsidR="0006142A" w:rsidRPr="00B44853">
          <w:rPr>
            <w:rStyle w:val="a6"/>
            <w:rFonts w:hint="eastAsia"/>
            <w:noProof/>
          </w:rPr>
          <w:t>邀请好友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4" w:history="1">
        <w:r w:rsidR="0006142A" w:rsidRPr="00B44853">
          <w:rPr>
            <w:rStyle w:val="a6"/>
            <w:rFonts w:hint="eastAsia"/>
            <w:noProof/>
          </w:rPr>
          <w:t>查看我的教练员认证信息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142A" w:rsidRDefault="009009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5" w:history="1">
        <w:r w:rsidR="0006142A" w:rsidRPr="00B44853">
          <w:rPr>
            <w:rStyle w:val="a6"/>
            <w:rFonts w:hint="eastAsia"/>
            <w:noProof/>
          </w:rPr>
          <w:t>查看身份信息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2618D" w:rsidRDefault="00900935" w:rsidP="00CF75F4">
      <w:r>
        <w:fldChar w:fldCharType="end"/>
      </w:r>
    </w:p>
    <w:p w:rsidR="00D448DF" w:rsidRPr="004056FD" w:rsidRDefault="00D448DF" w:rsidP="00944F43">
      <w:pPr>
        <w:pStyle w:val="a8"/>
        <w:rPr>
          <w:sz w:val="32"/>
          <w:szCs w:val="32"/>
        </w:rPr>
      </w:pPr>
      <w:bookmarkStart w:id="4" w:name="_Toc107396867"/>
      <w:bookmarkStart w:id="5" w:name="_Toc148777335"/>
      <w:bookmarkStart w:id="6" w:name="_Toc148777609"/>
      <w:bookmarkStart w:id="7" w:name="_Toc266720415"/>
      <w:bookmarkStart w:id="8" w:name="_Toc495769683"/>
      <w:bookmarkStart w:id="9" w:name="_Toc107396868"/>
      <w:bookmarkStart w:id="10" w:name="_Toc148777336"/>
      <w:bookmarkStart w:id="11" w:name="_Toc148777618"/>
      <w:r w:rsidRPr="004056FD">
        <w:rPr>
          <w:rFonts w:hint="eastAsia"/>
        </w:rPr>
        <w:t>前  言</w:t>
      </w:r>
      <w:bookmarkEnd w:id="4"/>
      <w:bookmarkEnd w:id="5"/>
      <w:bookmarkEnd w:id="6"/>
      <w:bookmarkEnd w:id="7"/>
      <w:bookmarkEnd w:id="8"/>
    </w:p>
    <w:p w:rsidR="00D448DF" w:rsidRPr="00F07DED" w:rsidRDefault="00D448DF" w:rsidP="00F07DED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 w:rsidRPr="00F07DED">
        <w:rPr>
          <w:sz w:val="24"/>
        </w:rPr>
        <w:t>欢迎使用</w:t>
      </w:r>
      <w:r w:rsidR="00D91CCC">
        <w:rPr>
          <w:rFonts w:hint="eastAsia"/>
          <w:sz w:val="24"/>
        </w:rPr>
        <w:t>由</w:t>
      </w:r>
      <w:r w:rsidR="00E346CE">
        <w:rPr>
          <w:rFonts w:hint="eastAsia"/>
          <w:sz w:val="24"/>
        </w:rPr>
        <w:t>大热体育平台</w:t>
      </w:r>
      <w:r w:rsidRPr="00F07DED">
        <w:rPr>
          <w:rFonts w:hint="eastAsia"/>
          <w:sz w:val="24"/>
        </w:rPr>
        <w:t>开发</w:t>
      </w:r>
      <w:r w:rsidRPr="00F07DED">
        <w:rPr>
          <w:sz w:val="24"/>
        </w:rPr>
        <w:t>的</w:t>
      </w:r>
      <w:r w:rsidR="00E346CE">
        <w:rPr>
          <w:rFonts w:hint="eastAsia"/>
          <w:sz w:val="24"/>
        </w:rPr>
        <w:t>大热体育平台</w:t>
      </w:r>
      <w:r w:rsidR="00D91CCC" w:rsidRPr="00D91CCC">
        <w:rPr>
          <w:rFonts w:hint="eastAsia"/>
          <w:sz w:val="24"/>
        </w:rPr>
        <w:t>输系统</w:t>
      </w:r>
      <w:r w:rsidRPr="00F07DED">
        <w:rPr>
          <w:rFonts w:hint="eastAsia"/>
          <w:sz w:val="24"/>
        </w:rPr>
        <w:t>（简称</w:t>
      </w:r>
      <w:r w:rsidR="001B79B8">
        <w:rPr>
          <w:rFonts w:hint="eastAsia"/>
          <w:sz w:val="24"/>
        </w:rPr>
        <w:t>大热</w:t>
      </w:r>
      <w:r w:rsidRPr="00F07DED">
        <w:rPr>
          <w:rFonts w:hint="eastAsia"/>
          <w:sz w:val="24"/>
        </w:rPr>
        <w:t>）。</w:t>
      </w:r>
    </w:p>
    <w:p w:rsidR="00D448DF" w:rsidRPr="00F07DED" w:rsidRDefault="00E346CE" w:rsidP="00F07DED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>
        <w:rPr>
          <w:rFonts w:hint="eastAsia"/>
          <w:sz w:val="24"/>
        </w:rPr>
        <w:t>大热体育平台</w:t>
      </w:r>
      <w:r w:rsidR="00D91CCC" w:rsidRPr="00D91CCC">
        <w:rPr>
          <w:rFonts w:hint="eastAsia"/>
          <w:sz w:val="24"/>
        </w:rPr>
        <w:t>输系统</w:t>
      </w:r>
      <w:r w:rsidR="00D448DF" w:rsidRPr="00F07DED">
        <w:rPr>
          <w:sz w:val="24"/>
        </w:rPr>
        <w:t>版权为</w:t>
      </w:r>
      <w:r>
        <w:rPr>
          <w:rFonts w:hint="eastAsia"/>
          <w:sz w:val="24"/>
        </w:rPr>
        <w:t>大热体育</w:t>
      </w:r>
      <w:r w:rsidR="00D448DF" w:rsidRPr="00F07DED">
        <w:rPr>
          <w:sz w:val="24"/>
        </w:rPr>
        <w:t>所有，严禁未被授权使用</w:t>
      </w:r>
      <w:r w:rsidR="00D448DF" w:rsidRPr="00F07DED">
        <w:rPr>
          <w:rFonts w:hint="eastAsia"/>
          <w:sz w:val="24"/>
        </w:rPr>
        <w:t>。</w:t>
      </w:r>
      <w:r w:rsidR="00D448DF" w:rsidRPr="00F07DED">
        <w:rPr>
          <w:sz w:val="24"/>
        </w:rPr>
        <w:t>对本手册涉及的技术和产品</w:t>
      </w:r>
      <w:r w:rsidR="00D448DF" w:rsidRPr="00F07DED">
        <w:rPr>
          <w:rFonts w:hint="eastAsia"/>
          <w:sz w:val="24"/>
        </w:rPr>
        <w:t>，</w:t>
      </w:r>
      <w:r>
        <w:rPr>
          <w:rFonts w:hint="eastAsia"/>
          <w:sz w:val="24"/>
        </w:rPr>
        <w:t>大热体育平台</w:t>
      </w:r>
      <w:r w:rsidR="00D448DF" w:rsidRPr="00F07DED">
        <w:rPr>
          <w:sz w:val="24"/>
        </w:rPr>
        <w:t>拥有其知识产权，除非得到</w:t>
      </w:r>
      <w:r>
        <w:rPr>
          <w:rFonts w:hint="eastAsia"/>
          <w:sz w:val="24"/>
        </w:rPr>
        <w:t>大热体育</w:t>
      </w:r>
      <w:r w:rsidR="00D448DF" w:rsidRPr="00F07DED">
        <w:rPr>
          <w:sz w:val="24"/>
        </w:rPr>
        <w:t>的书面许可协议，本手册不授予其知识产权的许可。若本手册内容变动，恕不另行通知。本手册例子中使用的公司、人名和数据若非特别指明，均属虚构</w:t>
      </w:r>
      <w:r w:rsidR="00D448DF" w:rsidRPr="00F07DED">
        <w:rPr>
          <w:rFonts w:hint="eastAsia"/>
          <w:sz w:val="24"/>
        </w:rPr>
        <w:t>。</w:t>
      </w:r>
      <w:r w:rsidR="00D448DF" w:rsidRPr="00F07DED">
        <w:rPr>
          <w:sz w:val="24"/>
        </w:rPr>
        <w:t>未得到</w:t>
      </w:r>
      <w:r>
        <w:rPr>
          <w:rFonts w:hint="eastAsia"/>
          <w:sz w:val="24"/>
        </w:rPr>
        <w:t>大热体育</w:t>
      </w:r>
      <w:r w:rsidR="00D448DF" w:rsidRPr="00F07DED">
        <w:rPr>
          <w:sz w:val="24"/>
        </w:rPr>
        <w:t>的书面许可，不得为任何目的，以任何手段（电子的或机械的）复制或传播手册的任何部分。</w:t>
      </w:r>
    </w:p>
    <w:p w:rsidR="00D448DF" w:rsidRPr="00F07DED" w:rsidRDefault="00E346CE" w:rsidP="00F07DED">
      <w:pPr>
        <w:tabs>
          <w:tab w:val="left" w:pos="360"/>
        </w:tabs>
        <w:spacing w:line="360" w:lineRule="auto"/>
        <w:ind w:leftChars="172" w:left="361" w:firstLineChars="171" w:firstLine="410"/>
        <w:rPr>
          <w:sz w:val="24"/>
        </w:rPr>
      </w:pPr>
      <w:r>
        <w:rPr>
          <w:sz w:val="24"/>
        </w:rPr>
        <w:t>本手册的使用对象是</w:t>
      </w:r>
      <w:r>
        <w:rPr>
          <w:rFonts w:hint="eastAsia"/>
          <w:sz w:val="24"/>
        </w:rPr>
        <w:t>所有手机用户</w:t>
      </w:r>
      <w:r w:rsidR="00D448DF" w:rsidRPr="00F07DED">
        <w:rPr>
          <w:rFonts w:hint="eastAsia"/>
          <w:sz w:val="24"/>
        </w:rPr>
        <w:t>。</w:t>
      </w:r>
    </w:p>
    <w:p w:rsidR="00D448DF" w:rsidRPr="00F07DED" w:rsidRDefault="00D448DF" w:rsidP="00F07DED">
      <w:pPr>
        <w:tabs>
          <w:tab w:val="left" w:pos="0"/>
        </w:tabs>
        <w:spacing w:line="360" w:lineRule="auto"/>
        <w:ind w:left="1560" w:hangingChars="650" w:hanging="1560"/>
        <w:rPr>
          <w:sz w:val="24"/>
        </w:rPr>
      </w:pPr>
    </w:p>
    <w:p w:rsidR="00D448DF" w:rsidRPr="00F07DED" w:rsidRDefault="00D448DF" w:rsidP="00F07DED">
      <w:pPr>
        <w:spacing w:line="360" w:lineRule="auto"/>
        <w:ind w:firstLineChars="400" w:firstLine="960"/>
        <w:rPr>
          <w:sz w:val="24"/>
        </w:rPr>
      </w:pPr>
      <w:r w:rsidRPr="00F07DED">
        <w:rPr>
          <w:sz w:val="24"/>
        </w:rPr>
        <w:sym w:font="Symbol" w:char="F0E3"/>
      </w:r>
      <w:r w:rsidRPr="00F07DED">
        <w:rPr>
          <w:sz w:val="24"/>
        </w:rPr>
        <w:t xml:space="preserve"> </w:t>
      </w:r>
      <w:r w:rsidRPr="00F07DED">
        <w:rPr>
          <w:rFonts w:hint="eastAsia"/>
          <w:sz w:val="24"/>
        </w:rPr>
        <w:t>201</w:t>
      </w:r>
      <w:r w:rsidR="00E346CE">
        <w:rPr>
          <w:rFonts w:hint="eastAsia"/>
          <w:sz w:val="24"/>
        </w:rPr>
        <w:t>6</w:t>
      </w:r>
      <w:r w:rsidRPr="00F07DED">
        <w:rPr>
          <w:rFonts w:hint="eastAsia"/>
          <w:sz w:val="24"/>
        </w:rPr>
        <w:t>~20</w:t>
      </w:r>
      <w:r w:rsidR="00E346CE">
        <w:rPr>
          <w:rFonts w:hint="eastAsia"/>
          <w:sz w:val="24"/>
        </w:rPr>
        <w:t>26</w:t>
      </w:r>
      <w:r w:rsidR="00E346CE">
        <w:rPr>
          <w:rFonts w:hint="eastAsia"/>
          <w:sz w:val="24"/>
        </w:rPr>
        <w:t>大热体育</w:t>
      </w:r>
      <w:r w:rsidRPr="00F07DED">
        <w:rPr>
          <w:sz w:val="24"/>
        </w:rPr>
        <w:t>版权所有</w:t>
      </w:r>
    </w:p>
    <w:p w:rsidR="008B5262" w:rsidRDefault="008B5262" w:rsidP="00A66221">
      <w:pPr>
        <w:pStyle w:val="1"/>
        <w:ind w:right="420"/>
      </w:pPr>
      <w:bookmarkStart w:id="12" w:name="_Toc266720416"/>
      <w:bookmarkStart w:id="13" w:name="_Toc495769684"/>
      <w:bookmarkEnd w:id="9"/>
      <w:bookmarkEnd w:id="10"/>
      <w:bookmarkEnd w:id="11"/>
      <w:r w:rsidRPr="00FE207C">
        <w:rPr>
          <w:rFonts w:hint="eastAsia"/>
        </w:rPr>
        <w:t>基本操作</w:t>
      </w:r>
      <w:bookmarkEnd w:id="12"/>
      <w:bookmarkEnd w:id="13"/>
    </w:p>
    <w:p w:rsidR="008B5262" w:rsidRPr="0007441D" w:rsidRDefault="008B5262" w:rsidP="008B5262">
      <w:pPr>
        <w:rPr>
          <w:color w:val="000000"/>
          <w:sz w:val="24"/>
        </w:rPr>
      </w:pPr>
      <w:r w:rsidRPr="0007441D">
        <w:rPr>
          <w:rFonts w:hint="eastAsia"/>
          <w:color w:val="000000"/>
          <w:sz w:val="24"/>
        </w:rPr>
        <w:t>对系统页面框架及常见的基本操作说明。</w:t>
      </w:r>
    </w:p>
    <w:p w:rsidR="008B5262" w:rsidRPr="0051563A" w:rsidRDefault="008B5262" w:rsidP="00A66221">
      <w:pPr>
        <w:pStyle w:val="2"/>
        <w:ind w:right="420"/>
      </w:pPr>
      <w:bookmarkStart w:id="14" w:name="_Toc266720417"/>
      <w:bookmarkStart w:id="15" w:name="_Toc495769685"/>
      <w:bookmarkStart w:id="16" w:name="_Toc107396869"/>
      <w:bookmarkStart w:id="17" w:name="_Toc148777337"/>
      <w:bookmarkStart w:id="18" w:name="_Toc148777619"/>
      <w:r w:rsidRPr="0051563A">
        <w:rPr>
          <w:rFonts w:hint="eastAsia"/>
        </w:rPr>
        <w:t>首页及退出</w:t>
      </w:r>
      <w:bookmarkEnd w:id="14"/>
      <w:bookmarkEnd w:id="15"/>
    </w:p>
    <w:p w:rsidR="008B5262" w:rsidRDefault="00621320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手机进入大热体育公众号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大热篮球平台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即可自动登录并且进入首页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并提示完善信息</w:t>
      </w:r>
    </w:p>
    <w:p w:rsidR="008B5262" w:rsidRDefault="000C302B" w:rsidP="008B5262">
      <w:pPr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076575" cy="5400675"/>
            <wp:effectExtent l="19050" t="0" r="9525" b="0"/>
            <wp:docPr id="98" name="图片 97" descr="提示完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示完善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62" w:rsidRDefault="000C302B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前往完善</w:t>
      </w:r>
      <w:r>
        <w:rPr>
          <w:rFonts w:hint="eastAsia"/>
          <w:sz w:val="24"/>
        </w:rPr>
        <w:t>]</w:t>
      </w:r>
      <w:r w:rsidR="008B5262">
        <w:rPr>
          <w:rFonts w:hint="eastAsia"/>
          <w:sz w:val="24"/>
        </w:rPr>
        <w:t>；</w:t>
      </w:r>
    </w:p>
    <w:p w:rsidR="000C302B" w:rsidRPr="000C302B" w:rsidRDefault="000C302B" w:rsidP="000C302B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028950" cy="5391150"/>
            <wp:effectExtent l="19050" t="0" r="0" b="0"/>
            <wp:docPr id="99" name="图片 98" descr="完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62" w:rsidRDefault="008B5262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输入用户名、密码及</w:t>
      </w:r>
      <w:r w:rsidR="000C302B">
        <w:rPr>
          <w:rFonts w:hint="eastAsia"/>
          <w:sz w:val="24"/>
        </w:rPr>
        <w:t>手机号码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获取验证码</w:t>
      </w:r>
      <w:r w:rsidR="000C302B">
        <w:rPr>
          <w:rFonts w:hint="eastAsia"/>
          <w:sz w:val="24"/>
        </w:rPr>
        <w:t>]</w:t>
      </w:r>
      <w:r>
        <w:rPr>
          <w:rFonts w:hint="eastAsia"/>
          <w:sz w:val="24"/>
        </w:rPr>
        <w:t>，</w:t>
      </w:r>
      <w:r w:rsidR="000C302B">
        <w:rPr>
          <w:rFonts w:hint="eastAsia"/>
          <w:sz w:val="24"/>
        </w:rPr>
        <w:t>手机收到验证码后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将验证码填入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短信验证码</w:t>
      </w:r>
      <w:r w:rsidR="000C302B">
        <w:rPr>
          <w:rFonts w:hint="eastAsia"/>
          <w:sz w:val="24"/>
        </w:rPr>
        <w:t>]</w:t>
      </w:r>
      <w:r w:rsidR="000C302B">
        <w:rPr>
          <w:rFonts w:hint="eastAsia"/>
          <w:sz w:val="24"/>
        </w:rPr>
        <w:t>输入框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再点击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完成</w:t>
      </w:r>
      <w:r w:rsidR="000C302B">
        <w:rPr>
          <w:rFonts w:hint="eastAsia"/>
          <w:sz w:val="24"/>
        </w:rPr>
        <w:t>],</w:t>
      </w:r>
      <w:r w:rsidR="000C302B">
        <w:rPr>
          <w:rFonts w:hint="eastAsia"/>
          <w:sz w:val="24"/>
        </w:rPr>
        <w:t>完成完善信息</w:t>
      </w:r>
      <w:r w:rsidR="000C302B">
        <w:rPr>
          <w:rFonts w:hint="eastAsia"/>
          <w:sz w:val="24"/>
        </w:rPr>
        <w:t>.</w:t>
      </w:r>
    </w:p>
    <w:p w:rsidR="000C302B" w:rsidRDefault="000C302B" w:rsidP="000C302B">
      <w:pPr>
        <w:ind w:left="840"/>
        <w:rPr>
          <w:sz w:val="24"/>
        </w:rPr>
      </w:pPr>
    </w:p>
    <w:p w:rsidR="008B5262" w:rsidRDefault="000C302B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完善信息</w:t>
      </w:r>
      <w:r w:rsidR="008B5262">
        <w:rPr>
          <w:rFonts w:hint="eastAsia"/>
          <w:sz w:val="24"/>
        </w:rPr>
        <w:t>后，进入</w:t>
      </w:r>
      <w:r>
        <w:rPr>
          <w:rFonts w:hint="eastAsia"/>
          <w:sz w:val="24"/>
        </w:rPr>
        <w:t>推荐</w:t>
      </w:r>
      <w:r w:rsidR="008B5262">
        <w:rPr>
          <w:rFonts w:hint="eastAsia"/>
          <w:sz w:val="24"/>
        </w:rPr>
        <w:t>：</w:t>
      </w:r>
    </w:p>
    <w:p w:rsidR="000C302B" w:rsidRDefault="000C302B" w:rsidP="000C302B">
      <w:pPr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76625" cy="6705600"/>
            <wp:effectExtent l="19050" t="0" r="9525" b="0"/>
            <wp:docPr id="100" name="图片 99" descr="完善信息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成功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2E" w:rsidRPr="00D06D2E" w:rsidRDefault="00D06D2E" w:rsidP="00D5555C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D06D2E">
        <w:rPr>
          <w:rFonts w:hint="eastAsia"/>
          <w:sz w:val="24"/>
        </w:rPr>
        <w:t>选择</w:t>
      </w:r>
      <w:r w:rsidRPr="00D06D2E">
        <w:rPr>
          <w:rFonts w:hint="eastAsia"/>
          <w:sz w:val="24"/>
        </w:rPr>
        <w:t>[</w:t>
      </w:r>
      <w:r w:rsidRPr="00D06D2E">
        <w:rPr>
          <w:rFonts w:hint="eastAsia"/>
          <w:sz w:val="24"/>
        </w:rPr>
        <w:t>新学员报选课程</w:t>
      </w:r>
      <w:r w:rsidRPr="00D06D2E">
        <w:rPr>
          <w:rFonts w:hint="eastAsia"/>
          <w:sz w:val="24"/>
        </w:rPr>
        <w:t>],</w:t>
      </w:r>
      <w:r w:rsidRPr="00D06D2E">
        <w:rPr>
          <w:rFonts w:hint="eastAsia"/>
          <w:sz w:val="24"/>
        </w:rPr>
        <w:t>进入首页</w:t>
      </w:r>
      <w:r w:rsidRPr="00D06D2E">
        <w:rPr>
          <w:rFonts w:hint="eastAsia"/>
          <w:sz w:val="24"/>
        </w:rPr>
        <w:t>:</w:t>
      </w:r>
    </w:p>
    <w:p w:rsidR="00D06D2E" w:rsidRDefault="00D06D2E" w:rsidP="000C302B">
      <w:pPr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00900" cy="5877746"/>
            <wp:effectExtent l="19050" t="0" r="9050" b="0"/>
            <wp:docPr id="101" name="图片 100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bookmarkEnd w:id="17"/>
    <w:bookmarkEnd w:id="18"/>
    <w:p w:rsidR="008B5262" w:rsidRDefault="008B5262" w:rsidP="008B5262">
      <w:pPr>
        <w:ind w:left="420"/>
        <w:rPr>
          <w:sz w:val="24"/>
        </w:rPr>
      </w:pPr>
    </w:p>
    <w:p w:rsidR="008B5262" w:rsidRDefault="008B5262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点击首页上的【</w:t>
      </w:r>
      <w:r w:rsidR="00D06D2E">
        <w:rPr>
          <w:rFonts w:hint="eastAsia"/>
          <w:sz w:val="24"/>
        </w:rPr>
        <w:t>我的</w:t>
      </w:r>
      <w:r>
        <w:rPr>
          <w:rFonts w:hint="eastAsia"/>
          <w:sz w:val="24"/>
        </w:rPr>
        <w:t>】按钮，</w:t>
      </w:r>
      <w:r w:rsidR="00D06D2E">
        <w:rPr>
          <w:rFonts w:hint="eastAsia"/>
          <w:sz w:val="24"/>
        </w:rPr>
        <w:t>进入</w:t>
      </w:r>
      <w:r w:rsidR="00292E0F">
        <w:rPr>
          <w:rFonts w:hint="eastAsia"/>
          <w:sz w:val="24"/>
        </w:rPr>
        <w:t>会员</w:t>
      </w:r>
      <w:r w:rsidR="00D06D2E">
        <w:rPr>
          <w:rFonts w:hint="eastAsia"/>
          <w:sz w:val="24"/>
        </w:rPr>
        <w:t>中心</w:t>
      </w:r>
      <w:r>
        <w:rPr>
          <w:rFonts w:hint="eastAsia"/>
          <w:sz w:val="24"/>
        </w:rPr>
        <w:t>；</w:t>
      </w:r>
    </w:p>
    <w:p w:rsidR="001715B0" w:rsidRDefault="001715B0" w:rsidP="001715B0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02" name="图片 101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62" w:rsidRDefault="001715B0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点击会员中心右上角的齿轮图标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个人</w:t>
      </w:r>
      <w:r w:rsidR="00292E0F">
        <w:rPr>
          <w:rFonts w:hint="eastAsia"/>
          <w:sz w:val="24"/>
        </w:rPr>
        <w:t>资料</w:t>
      </w:r>
      <w:r>
        <w:rPr>
          <w:rFonts w:hint="eastAsia"/>
          <w:sz w:val="24"/>
        </w:rPr>
        <w:t>];</w:t>
      </w:r>
    </w:p>
    <w:p w:rsidR="001715B0" w:rsidRDefault="00292E0F" w:rsidP="001715B0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103" name="图片 102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62" w:rsidRDefault="00292E0F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退出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即可退出</w:t>
      </w:r>
      <w:r>
        <w:rPr>
          <w:rFonts w:hint="eastAsia"/>
          <w:sz w:val="24"/>
        </w:rPr>
        <w:t>.</w:t>
      </w:r>
    </w:p>
    <w:p w:rsidR="008B5262" w:rsidRDefault="008B5262" w:rsidP="008B5262">
      <w:pPr>
        <w:ind w:left="840"/>
        <w:rPr>
          <w:sz w:val="24"/>
        </w:rPr>
      </w:pPr>
    </w:p>
    <w:p w:rsidR="008B5262" w:rsidRPr="00074707" w:rsidRDefault="008B5262" w:rsidP="00A66221">
      <w:pPr>
        <w:pStyle w:val="2"/>
        <w:ind w:right="420"/>
      </w:pPr>
      <w:bookmarkStart w:id="19" w:name="_Toc266720418"/>
      <w:bookmarkStart w:id="20" w:name="_Toc495769686"/>
      <w:r w:rsidRPr="00074707">
        <w:rPr>
          <w:rFonts w:hint="eastAsia"/>
        </w:rPr>
        <w:t>常见操作</w:t>
      </w:r>
      <w:bookmarkEnd w:id="19"/>
      <w:bookmarkEnd w:id="20"/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录入项查找信息，如图：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466850" cy="161925"/>
            <wp:effectExtent l="19050" t="0" r="0" b="0"/>
            <wp:docPr id="4" name="图片 4" descr="pic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0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输入一个空格后回车，则弹出代码查询和选择页面，选择相应的记录点击【确定】按钮或回车，则选中相应记录带出至录入项中，在录入项中输入名称或代码的模糊查询信息回车，也可弹出与模糊信息匹配的记录供选择。</w:t>
      </w:r>
    </w:p>
    <w:p w:rsidR="008B5262" w:rsidRPr="00E22FA0" w:rsidRDefault="008B5262" w:rsidP="00D5555C">
      <w:pPr>
        <w:numPr>
          <w:ilvl w:val="0"/>
          <w:numId w:val="7"/>
        </w:numPr>
        <w:rPr>
          <w:sz w:val="24"/>
        </w:rPr>
      </w:pPr>
      <w:r w:rsidRPr="00E22FA0">
        <w:rPr>
          <w:rFonts w:hint="eastAsia"/>
          <w:sz w:val="24"/>
        </w:rPr>
        <w:t>红色星号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33350" cy="123825"/>
            <wp:effectExtent l="19050" t="0" r="0" b="0"/>
            <wp:docPr id="5" name="图片 5" descr="pic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0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2FA0">
        <w:rPr>
          <w:rFonts w:hint="eastAsia"/>
          <w:sz w:val="24"/>
        </w:rPr>
        <w:t>，带有红色星号的录入项为必填项，所有置红星的录入项必须全部录入才可以保存舱单信息。</w:t>
      </w:r>
    </w:p>
    <w:p w:rsidR="008B5262" w:rsidRPr="00E22FA0" w:rsidRDefault="00806ACA" w:rsidP="00D5555C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蓝</w:t>
      </w:r>
      <w:r w:rsidR="008B5262" w:rsidRPr="00E22FA0">
        <w:rPr>
          <w:rFonts w:hint="eastAsia"/>
          <w:sz w:val="24"/>
        </w:rPr>
        <w:t>色星号</w:t>
      </w:r>
      <w:r w:rsidR="00311D17">
        <w:rPr>
          <w:rFonts w:hint="eastAsia"/>
          <w:noProof/>
          <w:sz w:val="24"/>
        </w:rPr>
        <w:drawing>
          <wp:inline distT="0" distB="0" distL="0" distR="0">
            <wp:extent cx="114300" cy="114300"/>
            <wp:effectExtent l="19050" t="0" r="0" b="0"/>
            <wp:docPr id="6" name="图片 6" descr="pic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0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5262" w:rsidRPr="00E22FA0">
        <w:rPr>
          <w:rFonts w:hint="eastAsia"/>
          <w:sz w:val="24"/>
        </w:rPr>
        <w:t>，带有蓝色星号的录入项为相对必填项，如果相关的蓝星录入项中其中一项已经录入，则其他蓝星录入项也需要录入才可保存，如果为空则</w:t>
      </w:r>
      <w:r w:rsidR="008B5262" w:rsidRPr="00E22FA0">
        <w:rPr>
          <w:rFonts w:hint="eastAsia"/>
          <w:sz w:val="24"/>
        </w:rPr>
        <w:lastRenderedPageBreak/>
        <w:t>需要全部为空。</w:t>
      </w:r>
    </w:p>
    <w:p w:rsidR="000670C5" w:rsidRPr="0013748D" w:rsidRDefault="008351F9" w:rsidP="00A66221">
      <w:pPr>
        <w:pStyle w:val="1"/>
        <w:ind w:right="420"/>
      </w:pPr>
      <w:bookmarkStart w:id="21" w:name="_Toc495769687"/>
      <w:r w:rsidRPr="0013748D">
        <w:rPr>
          <w:rFonts w:hint="eastAsia"/>
        </w:rPr>
        <w:t>公共信息</w:t>
      </w:r>
      <w:bookmarkEnd w:id="21"/>
    </w:p>
    <w:p w:rsidR="00CD5015" w:rsidRPr="00CD5015" w:rsidRDefault="00CD5015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22" w:name="_Toc223261130"/>
      <w:bookmarkStart w:id="23" w:name="_Toc236210740"/>
      <w:bookmarkStart w:id="24" w:name="_Toc266784718"/>
      <w:bookmarkStart w:id="25" w:name="_Toc266956308"/>
      <w:bookmarkStart w:id="26" w:name="_Toc266956568"/>
      <w:bookmarkStart w:id="27" w:name="_Toc266956953"/>
      <w:bookmarkStart w:id="28" w:name="_Toc266958041"/>
      <w:bookmarkStart w:id="29" w:name="_Toc266958298"/>
      <w:bookmarkStart w:id="30" w:name="_Toc266958555"/>
      <w:bookmarkStart w:id="31" w:name="_Toc495503718"/>
      <w:bookmarkStart w:id="32" w:name="_Toc495586598"/>
      <w:bookmarkStart w:id="33" w:name="_Toc495586844"/>
      <w:bookmarkStart w:id="34" w:name="_Toc495754166"/>
      <w:bookmarkStart w:id="35" w:name="_Toc495754413"/>
      <w:bookmarkStart w:id="36" w:name="_Toc495766397"/>
      <w:bookmarkStart w:id="37" w:name="_Toc495769553"/>
      <w:bookmarkStart w:id="38" w:name="_Toc495769595"/>
      <w:bookmarkStart w:id="39" w:name="_Toc495769639"/>
      <w:bookmarkStart w:id="40" w:name="_Toc495769688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BB4444" w:rsidRPr="00336A4E" w:rsidRDefault="004A63F5" w:rsidP="00D5555C">
      <w:pPr>
        <w:pStyle w:val="2"/>
        <w:numPr>
          <w:ilvl w:val="0"/>
          <w:numId w:val="14"/>
        </w:numPr>
        <w:ind w:right="420"/>
      </w:pPr>
      <w:bookmarkStart w:id="41" w:name="_Toc495769689"/>
      <w:bookmarkStart w:id="42" w:name="_Toc148777347"/>
      <w:bookmarkStart w:id="43" w:name="_Toc148777629"/>
      <w:r>
        <w:rPr>
          <w:rFonts w:hint="eastAsia"/>
        </w:rPr>
        <w:t>课程</w:t>
      </w:r>
      <w:r w:rsidR="00336A4E" w:rsidRPr="00336A4E">
        <w:rPr>
          <w:rFonts w:hint="eastAsia"/>
        </w:rPr>
        <w:t>信息查询</w:t>
      </w:r>
      <w:bookmarkEnd w:id="41"/>
    </w:p>
    <w:p w:rsidR="000670C5" w:rsidRPr="00BB4444" w:rsidRDefault="000670C5" w:rsidP="00CA32AF">
      <w:pPr>
        <w:pStyle w:val="3"/>
      </w:pPr>
      <w:bookmarkStart w:id="44" w:name="_Toc495769690"/>
      <w:r w:rsidRPr="00BB4444">
        <w:rPr>
          <w:rFonts w:hint="eastAsia"/>
        </w:rPr>
        <w:t>功能描述</w:t>
      </w:r>
      <w:bookmarkEnd w:id="42"/>
      <w:bookmarkEnd w:id="43"/>
      <w:bookmarkEnd w:id="44"/>
    </w:p>
    <w:p w:rsidR="000670C5" w:rsidRPr="00D93947" w:rsidRDefault="006E5869" w:rsidP="00D93947">
      <w:pPr>
        <w:spacing w:line="360" w:lineRule="auto"/>
        <w:rPr>
          <w:sz w:val="24"/>
        </w:rPr>
      </w:pPr>
      <w:r>
        <w:rPr>
          <w:rFonts w:hint="eastAsia"/>
          <w:sz w:val="24"/>
        </w:rPr>
        <w:t>查询课程信息</w:t>
      </w:r>
      <w:r w:rsidR="00D93947">
        <w:rPr>
          <w:rFonts w:hint="eastAsia"/>
          <w:sz w:val="24"/>
        </w:rPr>
        <w:t>。</w:t>
      </w:r>
    </w:p>
    <w:p w:rsidR="000670C5" w:rsidRPr="00BB4444" w:rsidRDefault="000670C5" w:rsidP="00CA32AF">
      <w:pPr>
        <w:pStyle w:val="3"/>
      </w:pPr>
      <w:bookmarkStart w:id="45" w:name="_Toc148777348"/>
      <w:bookmarkStart w:id="46" w:name="_Toc148777630"/>
      <w:bookmarkStart w:id="47" w:name="_Toc495769691"/>
      <w:r w:rsidRPr="00BB4444">
        <w:rPr>
          <w:rFonts w:hint="eastAsia"/>
        </w:rPr>
        <w:t>操作流程</w:t>
      </w:r>
      <w:bookmarkEnd w:id="45"/>
      <w:bookmarkEnd w:id="46"/>
      <w:bookmarkEnd w:id="47"/>
    </w:p>
    <w:p w:rsidR="00FC26D3" w:rsidRDefault="006C0DDB" w:rsidP="000565A4">
      <w:pPr>
        <w:numPr>
          <w:ilvl w:val="0"/>
          <w:numId w:val="1"/>
        </w:numPr>
        <w:spacing w:line="360" w:lineRule="auto"/>
        <w:rPr>
          <w:sz w:val="24"/>
        </w:rPr>
      </w:pPr>
      <w:r w:rsidRPr="0024626A">
        <w:rPr>
          <w:rFonts w:hint="eastAsia"/>
          <w:sz w:val="24"/>
        </w:rPr>
        <w:t>用户登陆系统，进入</w:t>
      </w:r>
      <w:r w:rsidR="00CA5F1D">
        <w:rPr>
          <w:rFonts w:hint="eastAsia"/>
          <w:sz w:val="24"/>
        </w:rPr>
        <w:t>首页</w:t>
      </w:r>
      <w:r w:rsidRPr="0024626A">
        <w:rPr>
          <w:rFonts w:hint="eastAsia"/>
          <w:sz w:val="24"/>
        </w:rPr>
        <w:t xml:space="preserve"> -&gt;</w:t>
      </w:r>
      <w:r w:rsidR="00CA5F1D">
        <w:rPr>
          <w:rFonts w:hint="eastAsia"/>
          <w:sz w:val="24"/>
        </w:rPr>
        <w:t>课程</w:t>
      </w:r>
      <w:r w:rsidRPr="0024626A">
        <w:rPr>
          <w:rFonts w:hint="eastAsia"/>
          <w:sz w:val="24"/>
        </w:rPr>
        <w:t>，如下图：</w:t>
      </w:r>
    </w:p>
    <w:p w:rsidR="002D15AE" w:rsidRDefault="00CA5F1D" w:rsidP="00CE2908">
      <w:pPr>
        <w:spacing w:line="360" w:lineRule="auto"/>
        <w:ind w:left="42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67100" cy="5943600"/>
            <wp:effectExtent l="19050" t="0" r="0" b="0"/>
            <wp:docPr id="104" name="图片 103" descr="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列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A4" w:rsidRDefault="00CA5F1D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="00366D85"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课程</w:t>
      </w:r>
      <w:r w:rsidR="00366D85"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A6DF2">
        <w:rPr>
          <w:rFonts w:hint="eastAsia"/>
          <w:color w:val="000000"/>
          <w:sz w:val="24"/>
        </w:rPr>
        <w:t>点击</w:t>
      </w:r>
      <w:r w:rsidR="009A6DF2"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课程类型</w:t>
      </w:r>
      <w:r w:rsidR="009A6DF2">
        <w:rPr>
          <w:rFonts w:hint="eastAsia"/>
          <w:color w:val="000000"/>
          <w:sz w:val="24"/>
        </w:rPr>
        <w:t>]</w:t>
      </w:r>
      <w:r w:rsidR="009A6DF2">
        <w:rPr>
          <w:rFonts w:hint="eastAsia"/>
          <w:color w:val="000000"/>
          <w:sz w:val="24"/>
        </w:rPr>
        <w:t>选择课程类型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01A9E">
        <w:rPr>
          <w:rFonts w:hint="eastAsia"/>
          <w:color w:val="000000"/>
          <w:sz w:val="24"/>
        </w:rPr>
        <w:t>点击</w:t>
      </w:r>
      <w:r w:rsidR="00901A9E">
        <w:rPr>
          <w:rFonts w:hint="eastAsia"/>
          <w:color w:val="000000"/>
          <w:sz w:val="24"/>
        </w:rPr>
        <w:t>[</w:t>
      </w:r>
      <w:r w:rsidR="00901A9E">
        <w:rPr>
          <w:rFonts w:hint="eastAsia"/>
          <w:color w:val="000000"/>
          <w:sz w:val="24"/>
        </w:rPr>
        <w:t>全部区域</w:t>
      </w:r>
      <w:r w:rsidR="00901A9E"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="00366D85" w:rsidRPr="00D941AD">
        <w:rPr>
          <w:rFonts w:hint="eastAsia"/>
          <w:color w:val="000000"/>
          <w:sz w:val="24"/>
        </w:rPr>
        <w:t>，</w:t>
      </w:r>
      <w:r w:rsidR="002706E9" w:rsidRPr="00D941AD">
        <w:rPr>
          <w:rFonts w:hint="eastAsia"/>
          <w:color w:val="000000"/>
          <w:sz w:val="24"/>
        </w:rPr>
        <w:t>点击【</w:t>
      </w:r>
      <w:r>
        <w:rPr>
          <w:rFonts w:hint="eastAsia"/>
          <w:color w:val="000000"/>
          <w:sz w:val="24"/>
        </w:rPr>
        <w:t>放大镜</w:t>
      </w:r>
      <w:r w:rsidR="002706E9"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="002706E9" w:rsidRPr="00D941AD">
        <w:rPr>
          <w:rFonts w:hint="eastAsia"/>
          <w:color w:val="000000"/>
          <w:sz w:val="24"/>
        </w:rPr>
        <w:t>清空输入的查询条件信息。</w:t>
      </w:r>
    </w:p>
    <w:p w:rsidR="004C6E5C" w:rsidRDefault="004C6E5C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点击一个课程可以进入并查看课程详情</w:t>
      </w:r>
      <w:r>
        <w:rPr>
          <w:rFonts w:hint="eastAsia"/>
          <w:color w:val="000000"/>
          <w:sz w:val="24"/>
        </w:rPr>
        <w:t>:</w:t>
      </w:r>
    </w:p>
    <w:p w:rsidR="004C6E5C" w:rsidRPr="004C6E5C" w:rsidRDefault="004C6E5C" w:rsidP="004C6E5C">
      <w:pPr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2638425" cy="6305550"/>
            <wp:effectExtent l="19050" t="0" r="9525" b="0"/>
            <wp:docPr id="105" name="图片 104" descr="课程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程详情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C5" w:rsidRPr="00BB4444" w:rsidRDefault="000670C5" w:rsidP="00CA32AF">
      <w:pPr>
        <w:pStyle w:val="3"/>
      </w:pPr>
      <w:bookmarkStart w:id="48" w:name="_Toc148777349"/>
      <w:bookmarkStart w:id="49" w:name="_Toc148777631"/>
      <w:bookmarkStart w:id="50" w:name="_Toc495769692"/>
      <w:r w:rsidRPr="00BB4444">
        <w:rPr>
          <w:rFonts w:hint="eastAsia"/>
        </w:rPr>
        <w:t>补充说明</w:t>
      </w:r>
      <w:bookmarkEnd w:id="48"/>
      <w:bookmarkEnd w:id="49"/>
      <w:bookmarkEnd w:id="50"/>
    </w:p>
    <w:p w:rsidR="003A290A" w:rsidRPr="00732CC4" w:rsidRDefault="003A290A" w:rsidP="00732CC4">
      <w:pPr>
        <w:spacing w:line="360" w:lineRule="auto"/>
        <w:ind w:left="420"/>
        <w:rPr>
          <w:sz w:val="24"/>
        </w:rPr>
      </w:pPr>
      <w:r w:rsidRPr="003A290A">
        <w:rPr>
          <w:rFonts w:hint="eastAsia"/>
          <w:sz w:val="24"/>
        </w:rPr>
        <w:t>无</w:t>
      </w:r>
    </w:p>
    <w:p w:rsidR="00BA4A9B" w:rsidRPr="007A695C" w:rsidRDefault="009A6DF2" w:rsidP="00A66221">
      <w:pPr>
        <w:pStyle w:val="2"/>
        <w:ind w:right="420"/>
      </w:pPr>
      <w:bookmarkStart w:id="51" w:name="_Toc495769693"/>
      <w:bookmarkStart w:id="52" w:name="_Toc148777351"/>
      <w:bookmarkStart w:id="53" w:name="_Toc148777633"/>
      <w:r>
        <w:rPr>
          <w:rFonts w:hint="eastAsia"/>
        </w:rPr>
        <w:t>训练营</w:t>
      </w:r>
      <w:r w:rsidR="007A695C" w:rsidRPr="007A695C">
        <w:rPr>
          <w:rFonts w:hint="eastAsia"/>
        </w:rPr>
        <w:t>查询</w:t>
      </w:r>
      <w:bookmarkEnd w:id="51"/>
    </w:p>
    <w:p w:rsidR="00BA4A9B" w:rsidRDefault="00BA4A9B" w:rsidP="00D5555C">
      <w:pPr>
        <w:pStyle w:val="3"/>
        <w:numPr>
          <w:ilvl w:val="0"/>
          <w:numId w:val="16"/>
        </w:numPr>
      </w:pPr>
      <w:bookmarkStart w:id="54" w:name="_Toc495769694"/>
      <w:r w:rsidRPr="00BB4444">
        <w:rPr>
          <w:rFonts w:hint="eastAsia"/>
        </w:rPr>
        <w:t>功能描述</w:t>
      </w:r>
      <w:bookmarkEnd w:id="54"/>
    </w:p>
    <w:p w:rsidR="008D7CE5" w:rsidRPr="00DA47F5" w:rsidRDefault="001101BC" w:rsidP="008D7CE5">
      <w:pPr>
        <w:rPr>
          <w:sz w:val="24"/>
        </w:rPr>
      </w:pPr>
      <w:r>
        <w:rPr>
          <w:rFonts w:hint="eastAsia"/>
          <w:sz w:val="24"/>
        </w:rPr>
        <w:t>查询训练营信息</w:t>
      </w:r>
    </w:p>
    <w:p w:rsidR="0084566C" w:rsidRPr="0084566C" w:rsidRDefault="00BA4A9B" w:rsidP="00CA32AF">
      <w:pPr>
        <w:pStyle w:val="3"/>
      </w:pPr>
      <w:bookmarkStart w:id="55" w:name="_Toc495769695"/>
      <w:r w:rsidRPr="00BB4444">
        <w:rPr>
          <w:rFonts w:hint="eastAsia"/>
        </w:rPr>
        <w:lastRenderedPageBreak/>
        <w:t>操作流程</w:t>
      </w:r>
      <w:bookmarkEnd w:id="55"/>
    </w:p>
    <w:p w:rsidR="00BA4A9B" w:rsidRPr="00CA32AF" w:rsidRDefault="00F06049" w:rsidP="00D5555C">
      <w:pPr>
        <w:pStyle w:val="ae"/>
        <w:numPr>
          <w:ilvl w:val="0"/>
          <w:numId w:val="15"/>
        </w:numPr>
        <w:spacing w:line="360" w:lineRule="auto"/>
        <w:ind w:firstLineChars="0"/>
        <w:rPr>
          <w:sz w:val="24"/>
          <w:lang w:eastAsia="zh-SG"/>
        </w:rPr>
      </w:pPr>
      <w:r w:rsidRPr="00CA32AF">
        <w:rPr>
          <w:rFonts w:hint="eastAsia"/>
          <w:sz w:val="24"/>
        </w:rPr>
        <w:t>用户登陆系统，进入</w:t>
      </w:r>
      <w:r w:rsidR="00885145" w:rsidRPr="00CA32AF">
        <w:rPr>
          <w:rFonts w:hint="eastAsia"/>
          <w:sz w:val="24"/>
        </w:rPr>
        <w:t>首页</w:t>
      </w:r>
      <w:r w:rsidRPr="00CA32AF">
        <w:rPr>
          <w:rFonts w:hint="eastAsia"/>
          <w:sz w:val="24"/>
        </w:rPr>
        <w:t>-&gt;</w:t>
      </w:r>
      <w:r w:rsidR="00885145" w:rsidRPr="00CA32AF">
        <w:rPr>
          <w:rFonts w:hint="eastAsia"/>
          <w:sz w:val="24"/>
        </w:rPr>
        <w:t>训练营</w:t>
      </w:r>
      <w:r w:rsidR="003B0B6E" w:rsidRPr="00CA32AF">
        <w:rPr>
          <w:rFonts w:hint="eastAsia"/>
          <w:sz w:val="24"/>
        </w:rPr>
        <w:t>(</w:t>
      </w:r>
      <w:r w:rsidR="003B0B6E" w:rsidRPr="00CA32AF">
        <w:rPr>
          <w:rFonts w:hint="eastAsia"/>
          <w:sz w:val="24"/>
        </w:rPr>
        <w:t>不是底部训练营</w:t>
      </w:r>
      <w:r w:rsidR="003B0B6E" w:rsidRPr="00CA32AF">
        <w:rPr>
          <w:rFonts w:hint="eastAsia"/>
          <w:sz w:val="24"/>
        </w:rPr>
        <w:t>)</w:t>
      </w:r>
      <w:r w:rsidRPr="00CA32AF">
        <w:rPr>
          <w:rFonts w:hint="eastAsia"/>
          <w:sz w:val="24"/>
        </w:rPr>
        <w:t>，如下图：</w:t>
      </w:r>
    </w:p>
    <w:p w:rsidR="00F06049" w:rsidRPr="00CA32AF" w:rsidRDefault="003B0B6E" w:rsidP="00CA32AF">
      <w:pPr>
        <w:pStyle w:val="ae"/>
        <w:spacing w:line="360" w:lineRule="auto"/>
        <w:ind w:left="840" w:firstLineChars="0" w:firstLine="0"/>
        <w:rPr>
          <w:sz w:val="24"/>
          <w:lang w:eastAsia="zh-SG"/>
        </w:rPr>
      </w:pPr>
      <w:r>
        <w:rPr>
          <w:noProof/>
        </w:rPr>
        <w:drawing>
          <wp:inline distT="0" distB="0" distL="0" distR="0">
            <wp:extent cx="3400425" cy="5838825"/>
            <wp:effectExtent l="19050" t="0" r="9525" b="0"/>
            <wp:docPr id="106" name="图片 105" descr="训练营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列表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E7" w:rsidRDefault="006F2AE7" w:rsidP="00D5555C">
      <w:pPr>
        <w:numPr>
          <w:ilvl w:val="0"/>
          <w:numId w:val="15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训练营</w:t>
      </w:r>
      <w:r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或者点击</w:t>
      </w:r>
      <w:r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全部区域</w:t>
      </w:r>
      <w:r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Pr="00D941AD">
        <w:rPr>
          <w:rFonts w:hint="eastAsia"/>
          <w:color w:val="000000"/>
          <w:sz w:val="24"/>
        </w:rPr>
        <w:t>，点击【</w:t>
      </w:r>
      <w:r>
        <w:rPr>
          <w:rFonts w:hint="eastAsia"/>
          <w:color w:val="000000"/>
          <w:sz w:val="24"/>
        </w:rPr>
        <w:t>放大镜</w:t>
      </w:r>
      <w:r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Pr="00D941AD">
        <w:rPr>
          <w:rFonts w:hint="eastAsia"/>
          <w:color w:val="000000"/>
          <w:sz w:val="24"/>
        </w:rPr>
        <w:t>清空输入的查询条件信息。</w:t>
      </w:r>
    </w:p>
    <w:p w:rsidR="006F2AE7" w:rsidRPr="00CA32AF" w:rsidRDefault="006F2AE7" w:rsidP="00D5555C">
      <w:pPr>
        <w:pStyle w:val="ae"/>
        <w:numPr>
          <w:ilvl w:val="0"/>
          <w:numId w:val="15"/>
        </w:numPr>
        <w:ind w:firstLineChars="0"/>
        <w:rPr>
          <w:color w:val="000000"/>
          <w:sz w:val="24"/>
        </w:rPr>
      </w:pPr>
      <w:r w:rsidRPr="00CA32AF">
        <w:rPr>
          <w:rFonts w:hint="eastAsia"/>
          <w:color w:val="000000"/>
          <w:sz w:val="24"/>
        </w:rPr>
        <w:t>点击一个训练营可以进入并查看课程详情</w:t>
      </w:r>
      <w:r w:rsidRPr="00CA32AF">
        <w:rPr>
          <w:rFonts w:hint="eastAsia"/>
          <w:color w:val="000000"/>
          <w:sz w:val="24"/>
        </w:rPr>
        <w:t>:</w:t>
      </w:r>
    </w:p>
    <w:p w:rsidR="0084566C" w:rsidRPr="006F2AE7" w:rsidRDefault="006F2AE7" w:rsidP="006F2AE7">
      <w:pPr>
        <w:pStyle w:val="ae"/>
        <w:ind w:left="420" w:firstLineChars="0" w:firstLine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lastRenderedPageBreak/>
        <w:drawing>
          <wp:inline distT="0" distB="0" distL="0" distR="0">
            <wp:extent cx="2609850" cy="7191375"/>
            <wp:effectExtent l="19050" t="0" r="0" b="0"/>
            <wp:docPr id="107" name="图片 106" descr="训练营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详情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9B" w:rsidRPr="00BB4444" w:rsidRDefault="00BA4A9B" w:rsidP="00CA32AF">
      <w:pPr>
        <w:pStyle w:val="3"/>
      </w:pPr>
      <w:bookmarkStart w:id="56" w:name="_Toc495769696"/>
      <w:r w:rsidRPr="00BB4444">
        <w:rPr>
          <w:rFonts w:hint="eastAsia"/>
        </w:rPr>
        <w:t>补充说明</w:t>
      </w:r>
      <w:bookmarkEnd w:id="56"/>
    </w:p>
    <w:p w:rsidR="00BA4A9B" w:rsidRDefault="006F2AE7" w:rsidP="0017275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点击里面的图标会进入相应的信息页面</w:t>
      </w:r>
      <w:r w:rsidR="00E0552D">
        <w:rPr>
          <w:rFonts w:hint="eastAsia"/>
          <w:sz w:val="24"/>
        </w:rPr>
        <w:t>.</w:t>
      </w:r>
    </w:p>
    <w:p w:rsidR="00044BBB" w:rsidRPr="0084566C" w:rsidRDefault="006828CF" w:rsidP="00A66221">
      <w:pPr>
        <w:pStyle w:val="2"/>
        <w:ind w:right="420"/>
      </w:pPr>
      <w:bookmarkStart w:id="57" w:name="_Toc495769697"/>
      <w:r w:rsidRPr="0084566C">
        <w:rPr>
          <w:rFonts w:hint="eastAsia"/>
        </w:rPr>
        <w:lastRenderedPageBreak/>
        <w:t>教练</w:t>
      </w:r>
      <w:r w:rsidR="0031442B" w:rsidRPr="0084566C">
        <w:rPr>
          <w:rFonts w:hint="eastAsia"/>
        </w:rPr>
        <w:t>信息</w:t>
      </w:r>
      <w:r w:rsidR="00044BBB" w:rsidRPr="0084566C">
        <w:rPr>
          <w:rFonts w:hint="eastAsia"/>
        </w:rPr>
        <w:t>查询</w:t>
      </w:r>
      <w:bookmarkEnd w:id="57"/>
    </w:p>
    <w:p w:rsidR="00044BBB" w:rsidRDefault="00044BBB" w:rsidP="00D5555C">
      <w:pPr>
        <w:pStyle w:val="3"/>
        <w:numPr>
          <w:ilvl w:val="0"/>
          <w:numId w:val="17"/>
        </w:numPr>
      </w:pPr>
      <w:bookmarkStart w:id="58" w:name="_Toc495769698"/>
      <w:r w:rsidRPr="00BB4444">
        <w:rPr>
          <w:rFonts w:hint="eastAsia"/>
        </w:rPr>
        <w:t>功能描述</w:t>
      </w:r>
      <w:bookmarkEnd w:id="58"/>
    </w:p>
    <w:p w:rsidR="00044BBB" w:rsidRPr="00DA47F5" w:rsidRDefault="000A335E" w:rsidP="00044BBB">
      <w:pPr>
        <w:rPr>
          <w:sz w:val="24"/>
        </w:rPr>
      </w:pPr>
      <w:r>
        <w:rPr>
          <w:rFonts w:hint="eastAsia"/>
          <w:sz w:val="24"/>
        </w:rPr>
        <w:t>查询</w:t>
      </w:r>
      <w:r w:rsidR="006828CF">
        <w:rPr>
          <w:rFonts w:hint="eastAsia"/>
          <w:sz w:val="24"/>
        </w:rPr>
        <w:t>教练</w:t>
      </w:r>
      <w:r w:rsidR="00044BBB" w:rsidRPr="00DA47F5">
        <w:rPr>
          <w:rFonts w:hint="eastAsia"/>
          <w:sz w:val="24"/>
        </w:rPr>
        <w:t>信息。</w:t>
      </w:r>
    </w:p>
    <w:p w:rsidR="00044BBB" w:rsidRPr="00BB4444" w:rsidRDefault="00044BBB" w:rsidP="00CA32AF">
      <w:pPr>
        <w:pStyle w:val="3"/>
      </w:pPr>
      <w:bookmarkStart w:id="59" w:name="_Toc495769699"/>
      <w:r w:rsidRPr="00BB4444">
        <w:rPr>
          <w:rFonts w:hint="eastAsia"/>
        </w:rPr>
        <w:t>操作流程</w:t>
      </w:r>
      <w:bookmarkEnd w:id="59"/>
    </w:p>
    <w:p w:rsidR="00F835E0" w:rsidRDefault="00F835E0" w:rsidP="00D5555C">
      <w:pPr>
        <w:numPr>
          <w:ilvl w:val="0"/>
          <w:numId w:val="8"/>
        </w:numPr>
        <w:spacing w:line="360" w:lineRule="auto"/>
        <w:rPr>
          <w:sz w:val="24"/>
          <w:lang w:eastAsia="zh-SG"/>
        </w:rPr>
      </w:pPr>
      <w:r w:rsidRPr="00F835E0">
        <w:rPr>
          <w:rFonts w:hint="eastAsia"/>
          <w:sz w:val="24"/>
        </w:rPr>
        <w:t>用户登陆系统，进入</w:t>
      </w:r>
      <w:r w:rsidR="0053037B">
        <w:rPr>
          <w:rFonts w:hint="eastAsia"/>
          <w:sz w:val="24"/>
        </w:rPr>
        <w:t>首页</w:t>
      </w:r>
      <w:r w:rsidRPr="00F835E0">
        <w:rPr>
          <w:rFonts w:hint="eastAsia"/>
          <w:sz w:val="24"/>
        </w:rPr>
        <w:t xml:space="preserve"> -&gt;</w:t>
      </w:r>
      <w:r w:rsidR="0053037B">
        <w:rPr>
          <w:rFonts w:hint="eastAsia"/>
          <w:sz w:val="24"/>
        </w:rPr>
        <w:t>教练</w:t>
      </w:r>
      <w:r w:rsidRPr="00F835E0">
        <w:rPr>
          <w:rFonts w:hint="eastAsia"/>
          <w:sz w:val="24"/>
        </w:rPr>
        <w:t>，如下图：</w:t>
      </w:r>
    </w:p>
    <w:p w:rsidR="00F835E0" w:rsidRDefault="001002E3" w:rsidP="00F835E0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48050" cy="5857875"/>
            <wp:effectExtent l="19050" t="0" r="0" b="0"/>
            <wp:docPr id="108" name="图片 107" descr="教练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列表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查询：</w:t>
      </w:r>
      <w:r w:rsidR="001002E3" w:rsidRPr="00D941AD">
        <w:rPr>
          <w:rFonts w:hint="eastAsia"/>
          <w:color w:val="000000"/>
          <w:sz w:val="24"/>
        </w:rPr>
        <w:t>输入</w:t>
      </w:r>
      <w:r w:rsidR="00E0552D">
        <w:rPr>
          <w:rFonts w:hint="eastAsia"/>
          <w:color w:val="000000"/>
          <w:sz w:val="24"/>
        </w:rPr>
        <w:t>教练</w:t>
      </w:r>
      <w:r w:rsidR="001002E3" w:rsidRPr="00D941AD">
        <w:rPr>
          <w:rFonts w:hint="eastAsia"/>
          <w:color w:val="000000"/>
          <w:sz w:val="24"/>
        </w:rPr>
        <w:t>名称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1002E3">
        <w:rPr>
          <w:rFonts w:hint="eastAsia"/>
          <w:color w:val="000000"/>
          <w:sz w:val="24"/>
        </w:rPr>
        <w:t>全部区域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选择区域</w:t>
      </w:r>
      <w:r w:rsidR="001002E3" w:rsidRPr="00D941AD">
        <w:rPr>
          <w:rFonts w:hint="eastAsia"/>
          <w:color w:val="000000"/>
          <w:sz w:val="24"/>
        </w:rPr>
        <w:t>，点击【</w:t>
      </w:r>
      <w:r w:rsidR="001002E3">
        <w:rPr>
          <w:rFonts w:hint="eastAsia"/>
          <w:color w:val="000000"/>
          <w:sz w:val="24"/>
        </w:rPr>
        <w:t>放大镜</w:t>
      </w:r>
      <w:r w:rsidR="001002E3" w:rsidRPr="00D941AD">
        <w:rPr>
          <w:rFonts w:hint="eastAsia"/>
          <w:color w:val="000000"/>
          <w:sz w:val="24"/>
        </w:rPr>
        <w:t>】按钮，显示符合条件的记录；点击</w:t>
      </w:r>
      <w:r w:rsidR="001002E3">
        <w:rPr>
          <w:rFonts w:hint="eastAsia"/>
          <w:color w:val="000000"/>
          <w:sz w:val="24"/>
        </w:rPr>
        <w:t>刷新页面则</w:t>
      </w:r>
      <w:r w:rsidR="001002E3" w:rsidRPr="00D941AD">
        <w:rPr>
          <w:rFonts w:hint="eastAsia"/>
          <w:color w:val="000000"/>
          <w:sz w:val="24"/>
        </w:rPr>
        <w:t>清空输入的查</w:t>
      </w:r>
      <w:r w:rsidR="001002E3" w:rsidRPr="00D941AD">
        <w:rPr>
          <w:rFonts w:hint="eastAsia"/>
          <w:color w:val="000000"/>
          <w:sz w:val="24"/>
        </w:rPr>
        <w:lastRenderedPageBreak/>
        <w:t>询条件信息。</w:t>
      </w:r>
    </w:p>
    <w:p w:rsidR="00E0552D" w:rsidRDefault="00E0552D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点击教练列表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则进入教练详情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如图</w:t>
      </w:r>
      <w:r>
        <w:rPr>
          <w:rFonts w:hint="eastAsia"/>
          <w:color w:val="000000"/>
          <w:sz w:val="24"/>
        </w:rPr>
        <w:t>:</w:t>
      </w:r>
    </w:p>
    <w:p w:rsidR="00E0552D" w:rsidRPr="00E431CF" w:rsidRDefault="00E0552D" w:rsidP="00E0552D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457575" cy="6115050"/>
            <wp:effectExtent l="19050" t="0" r="9525" b="0"/>
            <wp:docPr id="109" name="图片 108" descr="教练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详情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BB" w:rsidRPr="00BB4444" w:rsidRDefault="00044BBB" w:rsidP="00CA32AF">
      <w:pPr>
        <w:pStyle w:val="3"/>
      </w:pPr>
      <w:bookmarkStart w:id="60" w:name="_Toc495769700"/>
      <w:r w:rsidRPr="00BB4444">
        <w:rPr>
          <w:rFonts w:hint="eastAsia"/>
        </w:rPr>
        <w:t>补充说明</w:t>
      </w:r>
      <w:bookmarkEnd w:id="60"/>
    </w:p>
    <w:p w:rsidR="00044BBB" w:rsidRPr="00E125A3" w:rsidRDefault="00E0552D" w:rsidP="00E125A3">
      <w:pPr>
        <w:spacing w:line="360" w:lineRule="auto"/>
        <w:rPr>
          <w:sz w:val="24"/>
        </w:rPr>
      </w:pPr>
      <w:r w:rsidRPr="00E125A3">
        <w:rPr>
          <w:rFonts w:hint="eastAsia"/>
          <w:sz w:val="24"/>
        </w:rPr>
        <w:t>点击里面的图标会进入相应的信息页面</w:t>
      </w:r>
      <w:r w:rsidRPr="00E125A3">
        <w:rPr>
          <w:rFonts w:hint="eastAsia"/>
          <w:sz w:val="24"/>
        </w:rPr>
        <w:t>.</w:t>
      </w:r>
    </w:p>
    <w:p w:rsidR="00CA73BA" w:rsidRPr="007A695C" w:rsidRDefault="00E125A3" w:rsidP="00A66221">
      <w:pPr>
        <w:pStyle w:val="2"/>
        <w:ind w:right="420"/>
      </w:pPr>
      <w:bookmarkStart w:id="61" w:name="_Toc495769701"/>
      <w:r>
        <w:rPr>
          <w:rFonts w:hint="eastAsia"/>
        </w:rPr>
        <w:lastRenderedPageBreak/>
        <w:t>训练点</w:t>
      </w:r>
      <w:r w:rsidR="00D441C8" w:rsidRPr="00D441C8">
        <w:rPr>
          <w:rFonts w:hint="eastAsia"/>
        </w:rPr>
        <w:t>信息查询</w:t>
      </w:r>
      <w:bookmarkEnd w:id="61"/>
    </w:p>
    <w:p w:rsidR="00CA73BA" w:rsidRDefault="00CA73BA" w:rsidP="00D5555C">
      <w:pPr>
        <w:pStyle w:val="3"/>
        <w:numPr>
          <w:ilvl w:val="0"/>
          <w:numId w:val="18"/>
        </w:numPr>
      </w:pPr>
      <w:bookmarkStart w:id="62" w:name="_Toc495769702"/>
      <w:r w:rsidRPr="00BB4444">
        <w:rPr>
          <w:rFonts w:hint="eastAsia"/>
        </w:rPr>
        <w:t>功能描述</w:t>
      </w:r>
      <w:bookmarkEnd w:id="62"/>
    </w:p>
    <w:p w:rsidR="00CA73BA" w:rsidRPr="00DA47F5" w:rsidRDefault="009F5A34" w:rsidP="00CA73BA">
      <w:pPr>
        <w:rPr>
          <w:sz w:val="24"/>
        </w:rPr>
      </w:pPr>
      <w:r w:rsidRPr="009F5A34">
        <w:rPr>
          <w:rFonts w:hint="eastAsia"/>
          <w:sz w:val="24"/>
        </w:rPr>
        <w:t>查询</w:t>
      </w:r>
      <w:r w:rsidR="00E125A3">
        <w:rPr>
          <w:rFonts w:hint="eastAsia"/>
          <w:sz w:val="24"/>
        </w:rPr>
        <w:t>训练点</w:t>
      </w:r>
      <w:r w:rsidRPr="009F5A34">
        <w:rPr>
          <w:rFonts w:hint="eastAsia"/>
          <w:sz w:val="24"/>
        </w:rPr>
        <w:t>信息。</w:t>
      </w:r>
    </w:p>
    <w:p w:rsidR="00CA73BA" w:rsidRPr="00BB4444" w:rsidRDefault="00CA73BA" w:rsidP="00CA32AF">
      <w:pPr>
        <w:pStyle w:val="3"/>
      </w:pPr>
      <w:bookmarkStart w:id="63" w:name="_Toc495769703"/>
      <w:r w:rsidRPr="00BB4444">
        <w:rPr>
          <w:rFonts w:hint="eastAsia"/>
        </w:rPr>
        <w:t>操作流程</w:t>
      </w:r>
      <w:bookmarkEnd w:id="63"/>
    </w:p>
    <w:p w:rsidR="006F3A8C" w:rsidRDefault="006F3A8C" w:rsidP="00D5555C">
      <w:pPr>
        <w:numPr>
          <w:ilvl w:val="0"/>
          <w:numId w:val="9"/>
        </w:numPr>
        <w:spacing w:line="360" w:lineRule="auto"/>
        <w:rPr>
          <w:sz w:val="24"/>
          <w:lang w:eastAsia="zh-SG"/>
        </w:rPr>
      </w:pPr>
      <w:r w:rsidRPr="006F3A8C">
        <w:rPr>
          <w:rFonts w:hint="eastAsia"/>
          <w:sz w:val="24"/>
        </w:rPr>
        <w:t>用户登陆系统，进入</w:t>
      </w:r>
      <w:r w:rsidR="00EE2D30">
        <w:rPr>
          <w:rFonts w:hint="eastAsia"/>
          <w:sz w:val="24"/>
        </w:rPr>
        <w:t>首页</w:t>
      </w:r>
      <w:r w:rsidRPr="006F3A8C">
        <w:rPr>
          <w:rFonts w:hint="eastAsia"/>
          <w:sz w:val="24"/>
        </w:rPr>
        <w:t xml:space="preserve"> -&gt;</w:t>
      </w:r>
      <w:r w:rsidR="00EE2D30">
        <w:rPr>
          <w:rFonts w:hint="eastAsia"/>
          <w:sz w:val="24"/>
        </w:rPr>
        <w:t>训练点</w:t>
      </w:r>
      <w:r w:rsidRPr="006F3A8C">
        <w:rPr>
          <w:rFonts w:hint="eastAsia"/>
          <w:sz w:val="24"/>
        </w:rPr>
        <w:t>，如下图：</w:t>
      </w:r>
    </w:p>
    <w:p w:rsidR="006F3A8C" w:rsidRDefault="005A68D1" w:rsidP="006F3A8C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09950" cy="5848350"/>
            <wp:effectExtent l="19050" t="0" r="0" b="0"/>
            <wp:docPr id="110" name="图片 109" descr="训练点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列表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C3" w:rsidRPr="00DC0A60" w:rsidRDefault="00734A76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 w:rsidRPr="00734A76">
        <w:rPr>
          <w:rFonts w:hint="eastAsia"/>
          <w:sz w:val="24"/>
          <w:lang w:eastAsia="zh-SG"/>
        </w:rPr>
        <w:t>查询：</w:t>
      </w:r>
      <w:r w:rsidR="005A68D1" w:rsidRPr="00D941AD">
        <w:rPr>
          <w:rFonts w:hint="eastAsia"/>
          <w:color w:val="000000"/>
          <w:sz w:val="24"/>
        </w:rPr>
        <w:t>输入</w:t>
      </w:r>
      <w:r w:rsidR="005A68D1">
        <w:rPr>
          <w:rFonts w:hint="eastAsia"/>
          <w:color w:val="000000"/>
          <w:sz w:val="24"/>
        </w:rPr>
        <w:t>训练点</w:t>
      </w:r>
      <w:r w:rsidR="005A68D1" w:rsidRPr="00D941AD">
        <w:rPr>
          <w:rFonts w:hint="eastAsia"/>
          <w:color w:val="000000"/>
          <w:sz w:val="24"/>
        </w:rPr>
        <w:t>名称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室内室外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选择室内室外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全部区域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选择区域</w:t>
      </w:r>
      <w:r w:rsidR="005A68D1" w:rsidRPr="00D941AD">
        <w:rPr>
          <w:rFonts w:hint="eastAsia"/>
          <w:color w:val="000000"/>
          <w:sz w:val="24"/>
        </w:rPr>
        <w:t>，点击【</w:t>
      </w:r>
      <w:r w:rsidR="005A68D1">
        <w:rPr>
          <w:rFonts w:hint="eastAsia"/>
          <w:color w:val="000000"/>
          <w:sz w:val="24"/>
        </w:rPr>
        <w:t>放大镜</w:t>
      </w:r>
      <w:r w:rsidR="005A68D1" w:rsidRPr="00D941AD">
        <w:rPr>
          <w:rFonts w:hint="eastAsia"/>
          <w:color w:val="000000"/>
          <w:sz w:val="24"/>
        </w:rPr>
        <w:t>】按钮，显示符合条件的记录；点击</w:t>
      </w:r>
      <w:r w:rsidR="005A68D1">
        <w:rPr>
          <w:rFonts w:hint="eastAsia"/>
          <w:color w:val="000000"/>
          <w:sz w:val="24"/>
        </w:rPr>
        <w:t>刷新页面则</w:t>
      </w:r>
      <w:r w:rsidR="005A68D1" w:rsidRPr="00D941AD">
        <w:rPr>
          <w:rFonts w:hint="eastAsia"/>
          <w:color w:val="000000"/>
          <w:sz w:val="24"/>
        </w:rPr>
        <w:lastRenderedPageBreak/>
        <w:t>清空输入的查询条件信息。</w:t>
      </w:r>
    </w:p>
    <w:p w:rsidR="00DC0A60" w:rsidRPr="00DC0A60" w:rsidRDefault="00DC0A60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color w:val="000000"/>
          <w:sz w:val="24"/>
        </w:rPr>
        <w:t>点击训练点名称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可以进入训练点详情</w:t>
      </w:r>
    </w:p>
    <w:p w:rsidR="00DC0A60" w:rsidRPr="003D3FC3" w:rsidRDefault="00EE1E0B" w:rsidP="00443DC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524250" cy="7362825"/>
            <wp:effectExtent l="19050" t="0" r="0" b="0"/>
            <wp:docPr id="111" name="图片 110" descr="训练点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点详情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BA" w:rsidRPr="00BB4444" w:rsidRDefault="00CA73BA" w:rsidP="00CA32AF">
      <w:pPr>
        <w:pStyle w:val="3"/>
      </w:pPr>
      <w:bookmarkStart w:id="64" w:name="_Toc495769704"/>
      <w:r w:rsidRPr="00BB4444">
        <w:rPr>
          <w:rFonts w:hint="eastAsia"/>
        </w:rPr>
        <w:lastRenderedPageBreak/>
        <w:t>补充说明</w:t>
      </w:r>
      <w:bookmarkEnd w:id="64"/>
    </w:p>
    <w:p w:rsidR="00CA73BA" w:rsidRPr="00172750" w:rsidRDefault="00CA73BA" w:rsidP="00CA73BA">
      <w:pPr>
        <w:spacing w:line="360" w:lineRule="auto"/>
        <w:ind w:left="420"/>
        <w:rPr>
          <w:sz w:val="24"/>
        </w:rPr>
      </w:pPr>
      <w:r w:rsidRPr="00172750">
        <w:rPr>
          <w:rFonts w:hint="eastAsia"/>
          <w:sz w:val="24"/>
        </w:rPr>
        <w:t>无</w:t>
      </w:r>
    </w:p>
    <w:p w:rsidR="00BA4A9B" w:rsidRPr="00D461FD" w:rsidRDefault="006E296F" w:rsidP="00A66221">
      <w:pPr>
        <w:pStyle w:val="1"/>
        <w:ind w:right="420"/>
      </w:pPr>
      <w:bookmarkStart w:id="65" w:name="_Toc495769705"/>
      <w:r>
        <w:rPr>
          <w:rFonts w:hint="eastAsia"/>
        </w:rPr>
        <w:t>个人</w:t>
      </w:r>
      <w:r w:rsidR="00C01460">
        <w:rPr>
          <w:rFonts w:hint="eastAsia"/>
        </w:rPr>
        <w:t>基础资料</w:t>
      </w:r>
      <w:bookmarkEnd w:id="65"/>
    </w:p>
    <w:p w:rsidR="00BA4A9B" w:rsidRPr="00552E02" w:rsidRDefault="00552E02" w:rsidP="00A05E1C">
      <w:pPr>
        <w:spacing w:line="360" w:lineRule="auto"/>
        <w:ind w:firstLineChars="49" w:firstLine="118"/>
        <w:rPr>
          <w:sz w:val="24"/>
        </w:rPr>
      </w:pPr>
      <w:r w:rsidRPr="00552E02">
        <w:rPr>
          <w:rFonts w:hint="eastAsia"/>
          <w:sz w:val="24"/>
        </w:rPr>
        <w:t>维护系统舱单输入时所用到的基础资料信息</w:t>
      </w:r>
      <w:r>
        <w:rPr>
          <w:rFonts w:hint="eastAsia"/>
          <w:sz w:val="24"/>
        </w:rPr>
        <w:t>。</w:t>
      </w:r>
    </w:p>
    <w:p w:rsidR="00BA4A9B" w:rsidRPr="00CD5015" w:rsidRDefault="00BA4A9B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66" w:name="_Toc223261140"/>
      <w:bookmarkStart w:id="67" w:name="_Toc236210750"/>
      <w:bookmarkStart w:id="68" w:name="_Toc266784756"/>
      <w:bookmarkStart w:id="69" w:name="_Toc266956346"/>
      <w:bookmarkStart w:id="70" w:name="_Toc266956606"/>
      <w:bookmarkStart w:id="71" w:name="_Toc266956991"/>
      <w:bookmarkStart w:id="72" w:name="_Toc266958079"/>
      <w:bookmarkStart w:id="73" w:name="_Toc266958336"/>
      <w:bookmarkStart w:id="74" w:name="_Toc266958593"/>
      <w:bookmarkStart w:id="75" w:name="_Toc495503756"/>
      <w:bookmarkStart w:id="76" w:name="_Toc495586616"/>
      <w:bookmarkStart w:id="77" w:name="_Toc495586862"/>
      <w:bookmarkStart w:id="78" w:name="_Toc495754184"/>
      <w:bookmarkStart w:id="79" w:name="_Toc495754431"/>
      <w:bookmarkStart w:id="80" w:name="_Toc495766415"/>
      <w:bookmarkStart w:id="81" w:name="_Toc495769571"/>
      <w:bookmarkStart w:id="82" w:name="_Toc495769613"/>
      <w:bookmarkStart w:id="83" w:name="_Toc495769657"/>
      <w:bookmarkStart w:id="84" w:name="_Toc495769706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BA4A9B" w:rsidRPr="00D461FD" w:rsidRDefault="006E296F" w:rsidP="00D5555C">
      <w:pPr>
        <w:pStyle w:val="2"/>
        <w:numPr>
          <w:ilvl w:val="0"/>
          <w:numId w:val="19"/>
        </w:numPr>
        <w:ind w:right="420"/>
      </w:pPr>
      <w:bookmarkStart w:id="85" w:name="_Toc495769707"/>
      <w:r>
        <w:rPr>
          <w:rFonts w:hint="eastAsia"/>
        </w:rPr>
        <w:t>个人</w:t>
      </w:r>
      <w:r w:rsidR="00954330">
        <w:rPr>
          <w:rFonts w:hint="eastAsia"/>
        </w:rPr>
        <w:t>资料和设置</w:t>
      </w:r>
      <w:bookmarkEnd w:id="85"/>
    </w:p>
    <w:p w:rsidR="00BA4A9B" w:rsidRPr="00BB4444" w:rsidRDefault="00BA4A9B" w:rsidP="00D5555C">
      <w:pPr>
        <w:pStyle w:val="3"/>
        <w:numPr>
          <w:ilvl w:val="0"/>
          <w:numId w:val="20"/>
        </w:numPr>
      </w:pPr>
      <w:bookmarkStart w:id="86" w:name="_Toc495769708"/>
      <w:r w:rsidRPr="00BB4444">
        <w:rPr>
          <w:rFonts w:hint="eastAsia"/>
        </w:rPr>
        <w:t>功能描述</w:t>
      </w:r>
      <w:bookmarkEnd w:id="86"/>
    </w:p>
    <w:p w:rsidR="00BA4A9B" w:rsidRPr="00D461FD" w:rsidRDefault="00EA2BBE" w:rsidP="000E7911">
      <w:pPr>
        <w:spacing w:line="360" w:lineRule="auto"/>
        <w:rPr>
          <w:sz w:val="24"/>
        </w:rPr>
      </w:pPr>
      <w:r>
        <w:rPr>
          <w:rFonts w:hint="eastAsia"/>
          <w:sz w:val="24"/>
        </w:rPr>
        <w:t>对个人资料</w:t>
      </w:r>
      <w:r w:rsidR="000E7911" w:rsidRPr="000E7911">
        <w:rPr>
          <w:rFonts w:hint="eastAsia"/>
          <w:sz w:val="24"/>
        </w:rPr>
        <w:t>进行查询、修改操作。</w:t>
      </w:r>
    </w:p>
    <w:p w:rsidR="00BA4A9B" w:rsidRPr="00BB4444" w:rsidRDefault="00BA4A9B" w:rsidP="00CA32AF">
      <w:pPr>
        <w:pStyle w:val="3"/>
      </w:pPr>
      <w:bookmarkStart w:id="87" w:name="_Toc495769709"/>
      <w:r w:rsidRPr="00BB4444">
        <w:rPr>
          <w:rFonts w:hint="eastAsia"/>
        </w:rPr>
        <w:t>操作流程</w:t>
      </w:r>
      <w:bookmarkEnd w:id="87"/>
    </w:p>
    <w:p w:rsidR="00BA4A9B" w:rsidRDefault="00E32959" w:rsidP="00D5555C">
      <w:pPr>
        <w:numPr>
          <w:ilvl w:val="0"/>
          <w:numId w:val="3"/>
        </w:numPr>
        <w:spacing w:line="360" w:lineRule="auto"/>
        <w:rPr>
          <w:sz w:val="24"/>
        </w:rPr>
      </w:pPr>
      <w:r w:rsidRPr="00E32959">
        <w:rPr>
          <w:rFonts w:hint="eastAsia"/>
          <w:sz w:val="24"/>
        </w:rPr>
        <w:t>用户登陆系统，进入</w:t>
      </w:r>
      <w:r w:rsidR="002A093D">
        <w:rPr>
          <w:rFonts w:hint="eastAsia"/>
          <w:sz w:val="24"/>
        </w:rPr>
        <w:t>[</w:t>
      </w:r>
      <w:r w:rsidR="002A093D">
        <w:rPr>
          <w:rFonts w:hint="eastAsia"/>
          <w:sz w:val="24"/>
        </w:rPr>
        <w:t>我的</w:t>
      </w:r>
      <w:r w:rsidR="002A093D">
        <w:rPr>
          <w:rFonts w:hint="eastAsia"/>
          <w:sz w:val="24"/>
        </w:rPr>
        <w:t xml:space="preserve">] </w:t>
      </w:r>
      <w:r w:rsidRPr="00E32959">
        <w:rPr>
          <w:rFonts w:hint="eastAsia"/>
          <w:sz w:val="24"/>
        </w:rPr>
        <w:t>：</w:t>
      </w:r>
    </w:p>
    <w:p w:rsidR="00E32959" w:rsidRDefault="002A093D" w:rsidP="00E32959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" name="图片 0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Default="002A093D" w:rsidP="00D555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点击右上角的齿轮按钮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进入个人资料</w:t>
      </w:r>
    </w:p>
    <w:p w:rsidR="002A093D" w:rsidRPr="00626A36" w:rsidRDefault="002A093D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2" name="图片 1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E" w:rsidRPr="00FC7A9A" w:rsidRDefault="00642F33" w:rsidP="00D5555C">
      <w:pPr>
        <w:numPr>
          <w:ilvl w:val="0"/>
          <w:numId w:val="3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修改</w:t>
      </w:r>
      <w:r>
        <w:rPr>
          <w:rFonts w:hint="eastAsia"/>
          <w:color w:val="000000"/>
          <w:sz w:val="24"/>
        </w:rPr>
        <w:t>:</w:t>
      </w:r>
      <w:r>
        <w:rPr>
          <w:rFonts w:hint="eastAsia"/>
          <w:color w:val="000000"/>
          <w:sz w:val="24"/>
        </w:rPr>
        <w:t>点相应的内容可以进行修改和编辑</w:t>
      </w:r>
    </w:p>
    <w:p w:rsidR="00BA4A9B" w:rsidRDefault="00BC174C" w:rsidP="00B70E23">
      <w:pPr>
        <w:pStyle w:val="2"/>
        <w:ind w:right="420"/>
      </w:pPr>
      <w:bookmarkStart w:id="88" w:name="_Toc495769710"/>
      <w:r>
        <w:rPr>
          <w:rFonts w:hint="eastAsia"/>
        </w:rPr>
        <w:t>修改绑定微信</w:t>
      </w:r>
      <w:bookmarkEnd w:id="88"/>
    </w:p>
    <w:p w:rsidR="003B5CE4" w:rsidRDefault="00BC174C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</w:t>
      </w:r>
      <w:r>
        <w:rPr>
          <w:rFonts w:hint="eastAsia"/>
        </w:rPr>
        <w:t>[</w:t>
      </w:r>
      <w:r>
        <w:rPr>
          <w:rFonts w:hint="eastAsia"/>
        </w:rPr>
        <w:t>微信绑定</w:t>
      </w:r>
      <w:r>
        <w:rPr>
          <w:rFonts w:hint="eastAsia"/>
        </w:rPr>
        <w:t>]</w:t>
      </w:r>
      <w:r w:rsidR="003B5CE4">
        <w:rPr>
          <w:rFonts w:hint="eastAsia"/>
        </w:rPr>
        <w:t>,</w:t>
      </w:r>
      <w:r w:rsidR="003B5CE4">
        <w:rPr>
          <w:rFonts w:hint="eastAsia"/>
        </w:rPr>
        <w:t>进入修改微信绑定页面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67100" cy="5857875"/>
            <wp:effectExtent l="19050" t="0" r="0" b="0"/>
            <wp:docPr id="10" name="图片 9" descr="修改微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微信绑定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用新的微信号扫描或者长安二维码</w:t>
      </w:r>
      <w:r>
        <w:rPr>
          <w:rFonts w:hint="eastAsia"/>
        </w:rPr>
        <w:t>,</w:t>
      </w:r>
      <w:r>
        <w:rPr>
          <w:rFonts w:hint="eastAsia"/>
        </w:rPr>
        <w:t>便跳转到微信修改绑定确认页面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82845" cy="8863330"/>
            <wp:effectExtent l="19050" t="0" r="8255" b="0"/>
            <wp:docPr id="12" name="图片 11" descr="微信修改绑定确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修改绑定确认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点击确认修改</w:t>
      </w:r>
      <w:r>
        <w:rPr>
          <w:rFonts w:hint="eastAsia"/>
        </w:rPr>
        <w:t>,</w:t>
      </w:r>
      <w:r>
        <w:rPr>
          <w:rFonts w:hint="eastAsia"/>
        </w:rPr>
        <w:t>即可修改绑定微信</w:t>
      </w:r>
    </w:p>
    <w:p w:rsidR="003B5CE4" w:rsidRDefault="003B5CE4" w:rsidP="003B5CE4">
      <w:pPr>
        <w:pStyle w:val="ae"/>
        <w:ind w:left="425" w:firstLineChars="0" w:firstLine="0"/>
      </w:pPr>
    </w:p>
    <w:p w:rsidR="00BC174C" w:rsidRDefault="003B5CE4" w:rsidP="00BC174C">
      <w:pPr>
        <w:rPr>
          <w:noProof/>
        </w:rPr>
      </w:pPr>
      <w:r>
        <w:rPr>
          <w:noProof/>
        </w:rPr>
        <w:t xml:space="preserve"> </w:t>
      </w:r>
    </w:p>
    <w:p w:rsidR="003B5CE4" w:rsidRDefault="003B5CE4" w:rsidP="00BC174C"/>
    <w:p w:rsidR="00AF2107" w:rsidRDefault="00AF2107" w:rsidP="00BC174C"/>
    <w:p w:rsidR="00AF2107" w:rsidRDefault="00AF2107" w:rsidP="00B70E23">
      <w:pPr>
        <w:pStyle w:val="2"/>
        <w:ind w:right="420"/>
      </w:pPr>
      <w:bookmarkStart w:id="89" w:name="_Toc495769711"/>
      <w:r>
        <w:rPr>
          <w:rFonts w:hint="eastAsia"/>
        </w:rPr>
        <w:t>修改绑定个人手机号码</w:t>
      </w:r>
      <w:bookmarkEnd w:id="89"/>
    </w:p>
    <w:p w:rsidR="00AF2107" w:rsidRDefault="00AF2107" w:rsidP="00AF2107"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手机号码</w:t>
      </w:r>
      <w:r>
        <w:rPr>
          <w:rFonts w:hint="eastAsia"/>
        </w:rPr>
        <w:t>],</w:t>
      </w:r>
      <w:r>
        <w:rPr>
          <w:rFonts w:hint="eastAsia"/>
        </w:rPr>
        <w:t>根据步骤修改手机号码</w:t>
      </w:r>
    </w:p>
    <w:p w:rsidR="00DE4088" w:rsidRDefault="00DE4088" w:rsidP="00DE4088">
      <w:r>
        <w:rPr>
          <w:noProof/>
        </w:rPr>
        <w:drawing>
          <wp:inline distT="0" distB="0" distL="0" distR="0">
            <wp:extent cx="3476625" cy="5838825"/>
            <wp:effectExtent l="19050" t="0" r="9525" b="0"/>
            <wp:docPr id="7" name="图片 6" descr="修改手机号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手机号码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88" w:rsidRDefault="00DE4088" w:rsidP="00B70E23">
      <w:pPr>
        <w:pStyle w:val="2"/>
        <w:ind w:right="420"/>
      </w:pPr>
      <w:bookmarkStart w:id="90" w:name="_Toc495769712"/>
      <w:r>
        <w:rPr>
          <w:rFonts w:hint="eastAsia"/>
        </w:rPr>
        <w:lastRenderedPageBreak/>
        <w:t>修改登陆密码</w:t>
      </w:r>
      <w:bookmarkEnd w:id="90"/>
    </w:p>
    <w:p w:rsidR="00DE4088" w:rsidRPr="00DE4088" w:rsidRDefault="00DE4088" w:rsidP="00D5555C">
      <w:pPr>
        <w:pStyle w:val="3"/>
        <w:numPr>
          <w:ilvl w:val="0"/>
          <w:numId w:val="21"/>
        </w:numPr>
      </w:pPr>
      <w:r>
        <w:rPr>
          <w:rFonts w:hint="eastAsia"/>
        </w:rPr>
        <w:t>点击[登陆密码],根据步骤修改登陆密码</w:t>
      </w:r>
    </w:p>
    <w:p w:rsidR="00DE4088" w:rsidRPr="00AF2107" w:rsidRDefault="00DE4088" w:rsidP="00B70E23">
      <w:pPr>
        <w:pStyle w:val="3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>
            <wp:extent cx="3467100" cy="5876925"/>
            <wp:effectExtent l="19050" t="0" r="0" b="0"/>
            <wp:docPr id="8" name="图片 7" descr="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密码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1C" w:rsidRDefault="001726D0" w:rsidP="00D5555C">
      <w:pPr>
        <w:pStyle w:val="3"/>
        <w:numPr>
          <w:ilvl w:val="0"/>
          <w:numId w:val="21"/>
        </w:numPr>
      </w:pPr>
      <w:r>
        <w:rPr>
          <w:rFonts w:hint="eastAsia"/>
        </w:rPr>
        <w:t>补充说明:</w:t>
      </w:r>
    </w:p>
    <w:p w:rsidR="001726D0" w:rsidRPr="002D6974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新密码和确认密码必须一致，且密码不能少于6位。</w:t>
      </w:r>
    </w:p>
    <w:p w:rsidR="001726D0" w:rsidRDefault="001726D0" w:rsidP="00D5555C">
      <w:pPr>
        <w:pStyle w:val="3"/>
        <w:numPr>
          <w:ilvl w:val="0"/>
          <w:numId w:val="21"/>
        </w:numPr>
      </w:pPr>
      <w:r w:rsidRPr="002D6974">
        <w:rPr>
          <w:rFonts w:hint="eastAsia"/>
        </w:rPr>
        <w:t>修改密码后重新登陆系统生效。</w:t>
      </w:r>
    </w:p>
    <w:p w:rsidR="001726D0" w:rsidRPr="001726D0" w:rsidRDefault="001726D0" w:rsidP="003B5CE4">
      <w:pPr>
        <w:pStyle w:val="ae"/>
        <w:ind w:left="420" w:firstLineChars="0" w:firstLine="0"/>
      </w:pPr>
    </w:p>
    <w:p w:rsidR="008F0CDF" w:rsidRDefault="00A91D13" w:rsidP="00B70E23">
      <w:pPr>
        <w:pStyle w:val="1"/>
        <w:ind w:right="420"/>
      </w:pPr>
      <w:bookmarkStart w:id="91" w:name="_Toc495769713"/>
      <w:bookmarkEnd w:id="52"/>
      <w:bookmarkEnd w:id="53"/>
      <w:r>
        <w:rPr>
          <w:rFonts w:hint="eastAsia"/>
        </w:rPr>
        <w:t>训练营功能</w:t>
      </w:r>
      <w:bookmarkEnd w:id="91"/>
    </w:p>
    <w:p w:rsidR="0024457D" w:rsidRDefault="003D174F" w:rsidP="00D5555C">
      <w:pPr>
        <w:pStyle w:val="2"/>
        <w:numPr>
          <w:ilvl w:val="0"/>
          <w:numId w:val="22"/>
        </w:numPr>
        <w:ind w:right="420"/>
      </w:pPr>
      <w:bookmarkStart w:id="92" w:name="_Toc495769714"/>
      <w:r>
        <w:rPr>
          <w:rFonts w:hint="eastAsia"/>
        </w:rPr>
        <w:t>我的训练营浏览</w:t>
      </w:r>
      <w:bookmarkEnd w:id="92"/>
    </w:p>
    <w:p w:rsidR="0024457D" w:rsidRDefault="0024457D" w:rsidP="0024457D">
      <w:r>
        <w:rPr>
          <w:rFonts w:hint="eastAsia"/>
        </w:rPr>
        <w:t>加入后的每个训练营都会显示每个训练营的身份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114675" cy="8229600"/>
            <wp:effectExtent l="19050" t="0" r="9525" b="0"/>
            <wp:docPr id="3" name="图片 2" descr="训练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训练营介绍</w:t>
      </w:r>
    </w:p>
    <w:p w:rsidR="0024457D" w:rsidRDefault="0024457D" w:rsidP="0024457D">
      <w:r>
        <w:rPr>
          <w:rFonts w:hint="eastAsia"/>
        </w:rPr>
        <w:t>点击训练营介绍</w:t>
      </w:r>
      <w:r>
        <w:rPr>
          <w:rFonts w:hint="eastAsia"/>
        </w:rPr>
        <w:t>,</w:t>
      </w:r>
      <w:r>
        <w:rPr>
          <w:rFonts w:hint="eastAsia"/>
        </w:rPr>
        <w:t>即可进入训练营首页</w:t>
      </w:r>
    </w:p>
    <w:p w:rsidR="0024457D" w:rsidRDefault="0024457D" w:rsidP="0024457D">
      <w:r>
        <w:rPr>
          <w:rFonts w:hint="eastAsia"/>
          <w:noProof/>
        </w:rPr>
        <w:lastRenderedPageBreak/>
        <w:drawing>
          <wp:inline distT="0" distB="0" distL="0" distR="0">
            <wp:extent cx="3238500" cy="8439150"/>
            <wp:effectExtent l="19050" t="0" r="0" b="0"/>
            <wp:docPr id="9" name="图片 8" descr="训练营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首页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课程</w:t>
      </w:r>
    </w:p>
    <w:p w:rsidR="0024457D" w:rsidRDefault="0024457D" w:rsidP="00D5555C">
      <w:pPr>
        <w:pStyle w:val="3"/>
        <w:numPr>
          <w:ilvl w:val="0"/>
          <w:numId w:val="23"/>
        </w:numPr>
      </w:pPr>
      <w:r>
        <w:rPr>
          <w:rFonts w:hint="eastAsia"/>
        </w:rPr>
        <w:t>点击课程可以进入该训练营下的课程列表</w:t>
      </w:r>
    </w:p>
    <w:p w:rsidR="0024457D" w:rsidRPr="0024457D" w:rsidRDefault="00FE0F4B" w:rsidP="0024457D">
      <w:r>
        <w:rPr>
          <w:rFonts w:hint="eastAsia"/>
          <w:noProof/>
        </w:rPr>
        <w:drawing>
          <wp:inline distT="0" distB="0" distL="0" distR="0">
            <wp:extent cx="3248025" cy="6677025"/>
            <wp:effectExtent l="19050" t="0" r="9525" b="0"/>
            <wp:docPr id="11" name="图片 10" descr="训练营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课程列表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13" w:rsidRDefault="00FE0F4B" w:rsidP="00B70E23">
      <w:pPr>
        <w:pStyle w:val="2"/>
        <w:ind w:right="420"/>
      </w:pPr>
      <w:r>
        <w:rPr>
          <w:rFonts w:hint="eastAsia"/>
        </w:rPr>
        <w:lastRenderedPageBreak/>
        <w:t>我的档案</w:t>
      </w:r>
    </w:p>
    <w:p w:rsidR="00FE0F4B" w:rsidRDefault="00FE0F4B" w:rsidP="00FE0F4B">
      <w:r>
        <w:rPr>
          <w:noProof/>
        </w:rPr>
        <w:drawing>
          <wp:inline distT="0" distB="0" distL="0" distR="0">
            <wp:extent cx="3219450" cy="7458075"/>
            <wp:effectExtent l="19050" t="0" r="0" b="0"/>
            <wp:docPr id="14" name="图片 13" descr="我的档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档案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B" w:rsidRDefault="00FE0F4B" w:rsidP="00FE0F4B"/>
    <w:p w:rsidR="00FE0F4B" w:rsidRDefault="00FE0F4B" w:rsidP="00B70E23">
      <w:pPr>
        <w:pStyle w:val="2"/>
        <w:ind w:right="420"/>
      </w:pPr>
      <w:r>
        <w:rPr>
          <w:rFonts w:hint="eastAsia"/>
        </w:rPr>
        <w:lastRenderedPageBreak/>
        <w:t>录课</w:t>
      </w:r>
    </w:p>
    <w:p w:rsidR="00FE0F4B" w:rsidRDefault="005706AE" w:rsidP="00FE0F4B">
      <w:r>
        <w:rPr>
          <w:rFonts w:hint="eastAsia"/>
        </w:rPr>
        <w:t>教练身份可以进行录课</w:t>
      </w:r>
      <w:r>
        <w:rPr>
          <w:rFonts w:hint="eastAsia"/>
        </w:rPr>
        <w:t>.</w:t>
      </w:r>
    </w:p>
    <w:p w:rsidR="005706AE" w:rsidRDefault="005706AE" w:rsidP="00FE0F4B">
      <w:r>
        <w:rPr>
          <w:rFonts w:hint="eastAsia"/>
        </w:rPr>
        <w:t>选择班级对应的上课周期</w:t>
      </w:r>
      <w:r>
        <w:rPr>
          <w:rFonts w:hint="eastAsia"/>
        </w:rPr>
        <w:t>[</w:t>
      </w:r>
      <w:r>
        <w:rPr>
          <w:rFonts w:hint="eastAsia"/>
        </w:rPr>
        <w:t>周日</w:t>
      </w:r>
      <w:r>
        <w:rPr>
          <w:rFonts w:hint="eastAsia"/>
        </w:rPr>
        <w:t>],</w:t>
      </w:r>
      <w:r>
        <w:rPr>
          <w:rFonts w:hint="eastAsia"/>
        </w:rPr>
        <w:t>可以点击班级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,</w:t>
      </w:r>
      <w:r>
        <w:rPr>
          <w:rFonts w:hint="eastAsia"/>
        </w:rPr>
        <w:t>进行录课操作</w:t>
      </w:r>
      <w:r>
        <w:rPr>
          <w:rFonts w:hint="eastAsia"/>
        </w:rPr>
        <w:t>.</w:t>
      </w:r>
    </w:p>
    <w:p w:rsidR="007F4CF4" w:rsidRDefault="007F4CF4" w:rsidP="00FE0F4B">
      <w:r>
        <w:rPr>
          <w:noProof/>
        </w:rPr>
        <w:drawing>
          <wp:inline distT="0" distB="0" distL="0" distR="0">
            <wp:extent cx="3228975" cy="7496175"/>
            <wp:effectExtent l="19050" t="0" r="9525" b="0"/>
            <wp:docPr id="15" name="图片 14" descr="录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录课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A" w:rsidRDefault="00B828AA" w:rsidP="00FE0F4B"/>
    <w:p w:rsidR="00B828AA" w:rsidRDefault="00B828AA" w:rsidP="00A66221">
      <w:pPr>
        <w:pStyle w:val="2"/>
        <w:ind w:right="420"/>
      </w:pPr>
      <w:bookmarkStart w:id="93" w:name="_Toc495769715"/>
      <w:r>
        <w:rPr>
          <w:rFonts w:hint="eastAsia"/>
        </w:rPr>
        <w:lastRenderedPageBreak/>
        <w:t>训练营其他操作</w:t>
      </w:r>
      <w:bookmarkEnd w:id="93"/>
    </w:p>
    <w:p w:rsidR="00BE06D9" w:rsidRDefault="00B828AA" w:rsidP="00FE0F4B">
      <w:r>
        <w:rPr>
          <w:rFonts w:hint="eastAsia"/>
        </w:rPr>
        <w:t>点击训练营的名字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[</w:t>
      </w:r>
      <w:r>
        <w:rPr>
          <w:rFonts w:hint="eastAsia"/>
        </w:rPr>
        <w:t>大热体适能中心</w:t>
      </w:r>
      <w:r>
        <w:rPr>
          <w:rFonts w:hint="eastAsia"/>
        </w:rPr>
        <w:t>],</w:t>
      </w:r>
    </w:p>
    <w:p w:rsidR="00B828AA" w:rsidRDefault="00B828AA" w:rsidP="00FE0F4B">
      <w:r>
        <w:rPr>
          <w:rFonts w:hint="eastAsia"/>
        </w:rPr>
        <w:t>进入训练营的管理页面</w:t>
      </w:r>
    </w:p>
    <w:p w:rsidR="00B828AA" w:rsidRDefault="00FB6608" w:rsidP="00FE0F4B">
      <w:r>
        <w:rPr>
          <w:rFonts w:hint="eastAsia"/>
          <w:noProof/>
        </w:rPr>
        <w:lastRenderedPageBreak/>
        <w:drawing>
          <wp:inline distT="0" distB="0" distL="0" distR="0">
            <wp:extent cx="3200400" cy="8153400"/>
            <wp:effectExtent l="19050" t="0" r="0" b="0"/>
            <wp:docPr id="16" name="图片 15" descr="训练营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管理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44" w:rsidRDefault="006E3B44" w:rsidP="00B70E23">
      <w:pPr>
        <w:pStyle w:val="2"/>
        <w:ind w:right="420"/>
      </w:pPr>
      <w:r>
        <w:rPr>
          <w:rFonts w:hint="eastAsia"/>
        </w:rPr>
        <w:lastRenderedPageBreak/>
        <w:t>点击</w:t>
      </w:r>
      <w:r>
        <w:rPr>
          <w:rFonts w:hint="eastAsia"/>
        </w:rPr>
        <w:t>[</w:t>
      </w:r>
      <w:r>
        <w:rPr>
          <w:rFonts w:hint="eastAsia"/>
        </w:rPr>
        <w:t>订单</w:t>
      </w:r>
      <w:r>
        <w:rPr>
          <w:rFonts w:hint="eastAsia"/>
        </w:rPr>
        <w:t>]</w:t>
      </w:r>
      <w:r>
        <w:rPr>
          <w:rFonts w:hint="eastAsia"/>
        </w:rPr>
        <w:t>可以查看训练营的订单</w:t>
      </w:r>
    </w:p>
    <w:p w:rsidR="007038CD" w:rsidRDefault="007038CD" w:rsidP="007038CD">
      <w:r>
        <w:rPr>
          <w:rFonts w:hint="eastAsia"/>
          <w:noProof/>
        </w:rPr>
        <w:drawing>
          <wp:inline distT="0" distB="0" distL="0" distR="0">
            <wp:extent cx="3209925" cy="4038600"/>
            <wp:effectExtent l="19050" t="0" r="9525" b="0"/>
            <wp:docPr id="17" name="图片 16" descr="训练营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订单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CD" w:rsidRDefault="007038CD" w:rsidP="00B70E23">
      <w:pPr>
        <w:pStyle w:val="2"/>
        <w:ind w:right="420"/>
      </w:pPr>
      <w:r>
        <w:rPr>
          <w:rFonts w:hint="eastAsia"/>
        </w:rPr>
        <w:t>查看课程</w:t>
      </w:r>
    </w:p>
    <w:p w:rsidR="007038CD" w:rsidRDefault="007038CD" w:rsidP="007038CD">
      <w:r>
        <w:rPr>
          <w:rFonts w:hint="eastAsia"/>
        </w:rPr>
        <w:t>点击</w:t>
      </w:r>
      <w:r>
        <w:rPr>
          <w:rFonts w:hint="eastAsia"/>
        </w:rPr>
        <w:t>[</w:t>
      </w:r>
      <w:r>
        <w:rPr>
          <w:rFonts w:hint="eastAsia"/>
        </w:rPr>
        <w:t>课程</w:t>
      </w:r>
      <w:r>
        <w:rPr>
          <w:rFonts w:hint="eastAsia"/>
        </w:rPr>
        <w:t>],</w:t>
      </w:r>
      <w:r>
        <w:rPr>
          <w:rFonts w:hint="eastAsia"/>
        </w:rPr>
        <w:t>可以查看</w:t>
      </w:r>
      <w:r>
        <w:rPr>
          <w:rFonts w:hint="eastAsia"/>
        </w:rPr>
        <w:t>,</w:t>
      </w:r>
      <w:r>
        <w:rPr>
          <w:rFonts w:hint="eastAsia"/>
        </w:rPr>
        <w:t>编辑课程</w:t>
      </w:r>
      <w:r>
        <w:rPr>
          <w:rFonts w:hint="eastAsia"/>
        </w:rPr>
        <w:t>,</w:t>
      </w:r>
      <w:r>
        <w:rPr>
          <w:rFonts w:hint="eastAsia"/>
        </w:rPr>
        <w:t>新增</w:t>
      </w:r>
    </w:p>
    <w:p w:rsidR="007038CD" w:rsidRPr="007038CD" w:rsidRDefault="00CC3C6A" w:rsidP="007038CD">
      <w:r>
        <w:rPr>
          <w:rFonts w:hint="eastAsia"/>
          <w:noProof/>
        </w:rPr>
        <w:lastRenderedPageBreak/>
        <w:drawing>
          <wp:inline distT="0" distB="0" distL="0" distR="0">
            <wp:extent cx="3248025" cy="6677025"/>
            <wp:effectExtent l="19050" t="0" r="9525" b="0"/>
            <wp:docPr id="20" name="图片 19" descr="训练营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课程列表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CD" w:rsidRDefault="007038CD" w:rsidP="007038CD">
      <w:r>
        <w:rPr>
          <w:rFonts w:hint="eastAsia"/>
          <w:noProof/>
        </w:rPr>
        <w:lastRenderedPageBreak/>
        <w:drawing>
          <wp:inline distT="0" distB="0" distL="0" distR="0">
            <wp:extent cx="3267075" cy="4514850"/>
            <wp:effectExtent l="19050" t="0" r="9525" b="0"/>
            <wp:docPr id="19" name="图片 18" descr="训练营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课程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6A" w:rsidRDefault="00CC3C6A" w:rsidP="00B70E23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编辑课程</w:t>
      </w:r>
    </w:p>
    <w:p w:rsidR="00CC3C6A" w:rsidRDefault="009353BA" w:rsidP="00CC3C6A">
      <w:r>
        <w:rPr>
          <w:rFonts w:hint="eastAsia"/>
          <w:noProof/>
        </w:rPr>
        <w:lastRenderedPageBreak/>
        <w:drawing>
          <wp:inline distT="0" distB="0" distL="0" distR="0">
            <wp:extent cx="3819525" cy="8401050"/>
            <wp:effectExtent l="19050" t="0" r="9525" b="0"/>
            <wp:docPr id="21" name="图片 20" descr="训练营操作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操作课程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A" w:rsidRDefault="009353BA" w:rsidP="009353BA">
      <w:pPr>
        <w:pStyle w:val="2"/>
        <w:ind w:right="420"/>
      </w:pPr>
      <w:r>
        <w:rPr>
          <w:rFonts w:hint="eastAsia"/>
        </w:rPr>
        <w:lastRenderedPageBreak/>
        <w:t>查看班级</w:t>
      </w:r>
    </w:p>
    <w:p w:rsidR="009353BA" w:rsidRDefault="009353BA" w:rsidP="00D5555C">
      <w:pPr>
        <w:pStyle w:val="2"/>
        <w:ind w:right="420"/>
      </w:pP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编辑班级</w:t>
      </w:r>
    </w:p>
    <w:p w:rsidR="006B655E" w:rsidRDefault="006B655E" w:rsidP="00D5555C">
      <w:pPr>
        <w:pStyle w:val="2"/>
        <w:ind w:right="420"/>
      </w:pPr>
      <w:r>
        <w:rPr>
          <w:rFonts w:hint="eastAsia"/>
        </w:rPr>
        <w:t>查看教练</w:t>
      </w:r>
    </w:p>
    <w:p w:rsidR="006B655E" w:rsidRDefault="006B655E" w:rsidP="00B70E23">
      <w:pPr>
        <w:pStyle w:val="2"/>
        <w:ind w:right="420"/>
      </w:pPr>
      <w:r>
        <w:rPr>
          <w:rFonts w:hint="eastAsia"/>
        </w:rPr>
        <w:t>同意</w:t>
      </w:r>
      <w:r>
        <w:rPr>
          <w:rFonts w:hint="eastAsia"/>
        </w:rPr>
        <w:t>/</w:t>
      </w:r>
      <w:r>
        <w:rPr>
          <w:rFonts w:hint="eastAsia"/>
        </w:rPr>
        <w:t>拒绝教练加入申请</w:t>
      </w:r>
    </w:p>
    <w:p w:rsidR="006B655E" w:rsidRDefault="006B655E" w:rsidP="00D5555C">
      <w:pPr>
        <w:pStyle w:val="2"/>
        <w:ind w:right="420"/>
      </w:pPr>
      <w:r>
        <w:rPr>
          <w:rFonts w:hint="eastAsia"/>
        </w:rPr>
        <w:t>查看场地</w:t>
      </w:r>
    </w:p>
    <w:p w:rsidR="006B655E" w:rsidRDefault="006B655E" w:rsidP="00D5555C">
      <w:pPr>
        <w:pStyle w:val="2"/>
        <w:ind w:right="420"/>
      </w:pPr>
      <w:r>
        <w:rPr>
          <w:rFonts w:hint="eastAsia"/>
        </w:rPr>
        <w:t>新建场地</w:t>
      </w:r>
      <w:r>
        <w:rPr>
          <w:rFonts w:hint="eastAsia"/>
        </w:rPr>
        <w:t>/</w:t>
      </w:r>
      <w:r>
        <w:rPr>
          <w:rFonts w:hint="eastAsia"/>
        </w:rPr>
        <w:t>把系统场地添加到训练营的场地库</w:t>
      </w:r>
    </w:p>
    <w:p w:rsidR="00BB7939" w:rsidRDefault="00BB7939" w:rsidP="00D5555C">
      <w:pPr>
        <w:pStyle w:val="2"/>
        <w:ind w:right="420"/>
      </w:pPr>
      <w:r>
        <w:rPr>
          <w:rFonts w:hint="eastAsia"/>
        </w:rPr>
        <w:t>查看体验生</w:t>
      </w:r>
    </w:p>
    <w:p w:rsidR="00BB7939" w:rsidRDefault="00BB7939" w:rsidP="00BB7939">
      <w:pPr>
        <w:pStyle w:val="2"/>
        <w:ind w:right="420"/>
      </w:pPr>
      <w:r>
        <w:rPr>
          <w:rFonts w:hint="eastAsia"/>
        </w:rPr>
        <w:t>查看学员</w:t>
      </w:r>
    </w:p>
    <w:p w:rsidR="00BB7939" w:rsidRDefault="00BB7939" w:rsidP="00B70E23">
      <w:pPr>
        <w:pStyle w:val="2"/>
        <w:ind w:right="420"/>
      </w:pPr>
      <w:r>
        <w:rPr>
          <w:rFonts w:hint="eastAsia"/>
        </w:rPr>
        <w:t>查看管理员</w:t>
      </w:r>
    </w:p>
    <w:p w:rsidR="00644BDB" w:rsidRDefault="00644BDB" w:rsidP="00644BDB"/>
    <w:p w:rsidR="00644BDB" w:rsidRDefault="00644BDB" w:rsidP="00B70E23">
      <w:pPr>
        <w:pStyle w:val="2"/>
        <w:ind w:right="420"/>
      </w:pPr>
      <w:r>
        <w:rPr>
          <w:rFonts w:hint="eastAsia"/>
        </w:rPr>
        <w:t>查看训练营发放的工资</w:t>
      </w:r>
    </w:p>
    <w:p w:rsidR="00334180" w:rsidRDefault="00334180" w:rsidP="00334180"/>
    <w:p w:rsidR="00334180" w:rsidRPr="00334180" w:rsidRDefault="00771024" w:rsidP="00B70E23">
      <w:pPr>
        <w:pStyle w:val="1"/>
        <w:ind w:right="420"/>
      </w:pPr>
      <w:r>
        <w:rPr>
          <w:rFonts w:hint="eastAsia"/>
        </w:rPr>
        <w:t>训练营设置</w:t>
      </w:r>
    </w:p>
    <w:p w:rsidR="00BB7939" w:rsidRDefault="00BB7939" w:rsidP="00BB7939"/>
    <w:p w:rsidR="00771024" w:rsidRPr="00BB7939" w:rsidRDefault="00771024" w:rsidP="00BB7939"/>
    <w:p w:rsidR="00BE06D9" w:rsidRDefault="00BE06D9" w:rsidP="00B70E23">
      <w:pPr>
        <w:pStyle w:val="1"/>
        <w:ind w:right="420"/>
      </w:pPr>
      <w:bookmarkStart w:id="94" w:name="_Toc495769716"/>
      <w:r>
        <w:rPr>
          <w:rFonts w:hint="eastAsia"/>
        </w:rPr>
        <w:t>我的</w:t>
      </w:r>
      <w:bookmarkEnd w:id="94"/>
    </w:p>
    <w:p w:rsidR="00BE06D9" w:rsidRPr="002318D9" w:rsidRDefault="00BE06D9" w:rsidP="00BE06D9">
      <w:pPr>
        <w:rPr>
          <w:b/>
          <w:sz w:val="22"/>
        </w:rPr>
      </w:pPr>
      <w:r w:rsidRPr="002318D9">
        <w:rPr>
          <w:rFonts w:hint="eastAsia"/>
          <w:b/>
          <w:sz w:val="22"/>
        </w:rPr>
        <w:t>进入首页</w:t>
      </w:r>
      <w:r w:rsidRPr="002318D9">
        <w:rPr>
          <w:rFonts w:hint="eastAsia"/>
          <w:b/>
          <w:sz w:val="22"/>
        </w:rPr>
        <w:t>,</w:t>
      </w:r>
      <w:r w:rsidRPr="002318D9">
        <w:rPr>
          <w:rFonts w:hint="eastAsia"/>
          <w:b/>
          <w:sz w:val="22"/>
        </w:rPr>
        <w:t>点击</w:t>
      </w:r>
      <w:r w:rsidRPr="002318D9">
        <w:rPr>
          <w:rFonts w:hint="eastAsia"/>
          <w:b/>
          <w:sz w:val="22"/>
        </w:rPr>
        <w:t>[</w:t>
      </w:r>
      <w:r w:rsidRPr="002318D9">
        <w:rPr>
          <w:rFonts w:hint="eastAsia"/>
          <w:b/>
          <w:sz w:val="22"/>
        </w:rPr>
        <w:t>我的</w:t>
      </w:r>
      <w:r w:rsidRPr="002318D9">
        <w:rPr>
          <w:rFonts w:hint="eastAsia"/>
          <w:b/>
          <w:sz w:val="22"/>
        </w:rPr>
        <w:t>],</w:t>
      </w:r>
      <w:r w:rsidRPr="002318D9">
        <w:rPr>
          <w:rFonts w:hint="eastAsia"/>
          <w:b/>
          <w:sz w:val="22"/>
        </w:rPr>
        <w:t>可以查看个人详细信息</w:t>
      </w:r>
    </w:p>
    <w:p w:rsidR="00BE06D9" w:rsidRDefault="00BE06D9" w:rsidP="00D5555C">
      <w:pPr>
        <w:pStyle w:val="2"/>
        <w:numPr>
          <w:ilvl w:val="0"/>
          <w:numId w:val="24"/>
        </w:numPr>
        <w:ind w:right="420"/>
      </w:pPr>
      <w:bookmarkStart w:id="95" w:name="_Toc495769717"/>
      <w:r>
        <w:rPr>
          <w:rFonts w:hint="eastAsia"/>
        </w:rPr>
        <w:lastRenderedPageBreak/>
        <w:t>我的积分</w:t>
      </w:r>
      <w:bookmarkEnd w:id="95"/>
    </w:p>
    <w:p w:rsidR="00BE06D9" w:rsidRDefault="00BE06D9" w:rsidP="00B70E23">
      <w:pPr>
        <w:pStyle w:val="2"/>
        <w:ind w:right="420"/>
      </w:pPr>
      <w:bookmarkStart w:id="96" w:name="_Toc495769718"/>
      <w:r>
        <w:rPr>
          <w:rFonts w:hint="eastAsia"/>
        </w:rPr>
        <w:t>我的余额</w:t>
      </w:r>
      <w:bookmarkEnd w:id="96"/>
    </w:p>
    <w:p w:rsidR="00BE06D9" w:rsidRDefault="00BE06D9" w:rsidP="00B70E23">
      <w:pPr>
        <w:pStyle w:val="2"/>
        <w:ind w:right="420"/>
      </w:pPr>
      <w:bookmarkStart w:id="97" w:name="_Toc495769719"/>
      <w:r>
        <w:rPr>
          <w:rFonts w:hint="eastAsia"/>
        </w:rPr>
        <w:t>我的订单</w:t>
      </w:r>
      <w:bookmarkEnd w:id="97"/>
    </w:p>
    <w:p w:rsidR="00BE06D9" w:rsidRDefault="00BE06D9" w:rsidP="00B70E23">
      <w:pPr>
        <w:pStyle w:val="2"/>
        <w:ind w:right="420"/>
      </w:pPr>
      <w:bookmarkStart w:id="98" w:name="_Toc495769720"/>
      <w:r>
        <w:rPr>
          <w:rFonts w:hint="eastAsia"/>
        </w:rPr>
        <w:t>我的组织</w:t>
      </w:r>
      <w:bookmarkEnd w:id="98"/>
    </w:p>
    <w:p w:rsidR="00DE5B43" w:rsidRDefault="00DE5B43" w:rsidP="00B70E23">
      <w:pPr>
        <w:pStyle w:val="2"/>
        <w:ind w:right="420"/>
      </w:pPr>
      <w:bookmarkStart w:id="99" w:name="_Toc495769721"/>
      <w:r>
        <w:rPr>
          <w:rFonts w:hint="eastAsia"/>
        </w:rPr>
        <w:t>个人资料</w:t>
      </w:r>
      <w:bookmarkEnd w:id="99"/>
    </w:p>
    <w:p w:rsidR="00C704B3" w:rsidRDefault="00C704B3" w:rsidP="00B70E23">
      <w:pPr>
        <w:pStyle w:val="2"/>
        <w:ind w:right="420"/>
      </w:pPr>
      <w:bookmarkStart w:id="100" w:name="_Toc495769722"/>
      <w:r>
        <w:rPr>
          <w:rFonts w:hint="eastAsia"/>
        </w:rPr>
        <w:t>相册</w:t>
      </w:r>
      <w:bookmarkEnd w:id="100"/>
    </w:p>
    <w:p w:rsidR="00C869AF" w:rsidRDefault="00C869AF" w:rsidP="00B70E23">
      <w:pPr>
        <w:pStyle w:val="2"/>
        <w:ind w:right="420"/>
      </w:pPr>
      <w:bookmarkStart w:id="101" w:name="_Toc495769723"/>
      <w:r>
        <w:rPr>
          <w:rFonts w:hint="eastAsia"/>
        </w:rPr>
        <w:t>邀请好友</w:t>
      </w:r>
      <w:bookmarkEnd w:id="101"/>
    </w:p>
    <w:p w:rsidR="00C869AF" w:rsidRDefault="00C30701" w:rsidP="00B70E23">
      <w:pPr>
        <w:pStyle w:val="2"/>
        <w:ind w:right="420"/>
      </w:pPr>
      <w:bookmarkStart w:id="102" w:name="_Toc495769724"/>
      <w:r>
        <w:rPr>
          <w:rFonts w:hint="eastAsia"/>
        </w:rPr>
        <w:t>查看我的教练员认证信息</w:t>
      </w:r>
      <w:bookmarkEnd w:id="102"/>
    </w:p>
    <w:p w:rsidR="00C40309" w:rsidRPr="00C40309" w:rsidRDefault="00C40309" w:rsidP="00B70E23">
      <w:pPr>
        <w:pStyle w:val="2"/>
        <w:ind w:right="420"/>
      </w:pPr>
      <w:bookmarkStart w:id="103" w:name="_Toc495769725"/>
      <w:r>
        <w:rPr>
          <w:rFonts w:hint="eastAsia"/>
        </w:rPr>
        <w:t>查看身份信息</w:t>
      </w:r>
      <w:bookmarkEnd w:id="103"/>
    </w:p>
    <w:p w:rsidR="00B70E23" w:rsidRPr="00C40309" w:rsidRDefault="00B70E23">
      <w:pPr>
        <w:pStyle w:val="2"/>
        <w:ind w:right="420"/>
      </w:pPr>
    </w:p>
    <w:sectPr w:rsidR="00B70E23" w:rsidRPr="00C40309" w:rsidSect="00975E70">
      <w:footerReference w:type="even" r:id="rId46"/>
      <w:head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55C" w:rsidRDefault="00D5555C">
      <w:r>
        <w:separator/>
      </w:r>
    </w:p>
  </w:endnote>
  <w:endnote w:type="continuationSeparator" w:id="1">
    <w:p w:rsidR="00D5555C" w:rsidRDefault="00D555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Default="00DA7A76" w:rsidP="00B10983">
    <w:pPr>
      <w:pStyle w:val="a3"/>
      <w:tabs>
        <w:tab w:val="right" w:pos="9639"/>
      </w:tabs>
      <w:ind w:left="200"/>
      <w:jc w:val="center"/>
    </w:pPr>
    <w:r>
      <w:rPr>
        <w:rFonts w:hint="eastAsia"/>
      </w:rPr>
      <w:t>第</w:t>
    </w:r>
    <w:r>
      <w:t xml:space="preserve"> </w:t>
    </w:r>
    <w:fldSimple w:instr=" PAGE ">
      <w:r>
        <w:rPr>
          <w:noProof/>
        </w:rPr>
        <w:t>14</w:t>
      </w:r>
    </w:fldSimple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EC064B" w:rsidRDefault="00DA7A76">
    <w:pPr>
      <w:pStyle w:val="a3"/>
    </w:pPr>
    <w:r>
      <w:rPr>
        <w:rFonts w:hint="eastAsia"/>
      </w:rPr>
      <w:t>模板编号及版本号：</w:t>
    </w:r>
    <w:r>
      <w:t>PM-T-0</w:t>
    </w:r>
    <w:r w:rsidRPr="001A6AAD">
      <w:rPr>
        <w:rFonts w:hint="eastAsia"/>
        <w:color w:val="0000FF"/>
      </w:rPr>
      <w:t>××</w:t>
    </w:r>
    <w:r>
      <w:rPr>
        <w:rFonts w:hint="eastAsia"/>
      </w:rPr>
      <w:t>(V</w:t>
    </w:r>
    <w:r w:rsidRPr="001A6AAD">
      <w:rPr>
        <w:rFonts w:hint="eastAsia"/>
        <w:color w:val="0000FF"/>
      </w:rPr>
      <w:t>×</w:t>
    </w:r>
    <w:r>
      <w:rPr>
        <w:rFonts w:hint="eastAsia"/>
      </w:rPr>
      <w:t>.</w:t>
    </w:r>
    <w:r w:rsidRPr="001A6AAD">
      <w:rPr>
        <w:rFonts w:hint="eastAsia"/>
        <w:color w:val="0000FF"/>
      </w:rPr>
      <w:t xml:space="preserve"> </w:t>
    </w:r>
    <w:r w:rsidRPr="001A6AAD">
      <w:rPr>
        <w:rFonts w:hint="eastAsia"/>
        <w:color w:val="0000FF"/>
      </w:rPr>
      <w:t>×</w:t>
    </w:r>
    <w:r>
      <w:rPr>
        <w:rFonts w:hint="eastAsia"/>
      </w:rPr>
      <w:t>)</w:t>
    </w:r>
    <w:r>
      <w:rPr>
        <w:rFonts w:hint="eastAsia"/>
      </w:rPr>
      <w:tab/>
      <w:t xml:space="preserve">              @</w:t>
    </w:r>
    <w:r>
      <w:rPr>
        <w:rFonts w:hint="eastAsia"/>
      </w:rPr>
      <w:t>项目管理部</w:t>
    </w:r>
    <w:r>
      <w:rPr>
        <w:rFonts w:hint="eastAsia"/>
      </w:rPr>
      <w:tab/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>
      <w:rPr>
        <w:rStyle w:val="a4"/>
        <w:noProof/>
      </w:rPr>
      <w:t>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>
      <w:rPr>
        <w:rStyle w:val="a4"/>
        <w:noProof/>
      </w:rPr>
      <w:t>4</w:t>
    </w:r>
    <w:r w:rsidR="00900935">
      <w:rPr>
        <w:rStyle w:val="a4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8A1F7D" w:rsidRDefault="00DA7A76">
    <w:pPr>
      <w:pStyle w:val="a3"/>
    </w:pPr>
    <w:r>
      <w:rPr>
        <w:rFonts w:hint="eastAsia"/>
      </w:rPr>
      <w:t xml:space="preserve">                                      </w:t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 w:rsidR="00B70E23">
      <w:rPr>
        <w:rStyle w:val="a4"/>
        <w:noProof/>
      </w:rPr>
      <w:t>1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 w:rsidR="00B70E23">
      <w:rPr>
        <w:rStyle w:val="a4"/>
        <w:noProof/>
      </w:rPr>
      <w:t>42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1.</w:t>
    </w:r>
    <w:r>
      <w:rPr>
        <w:rFonts w:hAnsi="宋体" w:hint="eastAsia"/>
      </w:rPr>
      <w:t>1</w:t>
    </w:r>
    <w:r>
      <w:rPr>
        <w:rFonts w:hAnsi="宋体"/>
      </w:rPr>
      <w:t>]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892E58" w:rsidRDefault="00DA7A76">
    <w:pPr>
      <w:pStyle w:val="a3"/>
    </w:pPr>
    <w:r>
      <w:rPr>
        <w:rFonts w:hint="eastAsia"/>
      </w:rPr>
      <w:tab/>
      <w:t xml:space="preserve">                             </w:t>
    </w:r>
    <w:r>
      <w:rPr>
        <w:rFonts w:hint="eastAsia"/>
      </w:rPr>
      <w:t>第</w:t>
    </w:r>
    <w:r w:rsidR="00900935">
      <w:rPr>
        <w:rStyle w:val="a4"/>
      </w:rPr>
      <w:fldChar w:fldCharType="begin"/>
    </w:r>
    <w:r>
      <w:rPr>
        <w:rStyle w:val="a4"/>
      </w:rPr>
      <w:instrText xml:space="preserve"> PAGE </w:instrText>
    </w:r>
    <w:r w:rsidR="00900935">
      <w:rPr>
        <w:rStyle w:val="a4"/>
      </w:rPr>
      <w:fldChar w:fldCharType="separate"/>
    </w:r>
    <w:r w:rsidR="002318D9">
      <w:rPr>
        <w:rStyle w:val="a4"/>
        <w:noProof/>
      </w:rPr>
      <w:t>38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900935">
      <w:rPr>
        <w:rStyle w:val="a4"/>
      </w:rPr>
      <w:fldChar w:fldCharType="begin"/>
    </w:r>
    <w:r>
      <w:rPr>
        <w:rStyle w:val="a4"/>
      </w:rPr>
      <w:instrText xml:space="preserve"> NUMPAGES </w:instrText>
    </w:r>
    <w:r w:rsidR="00900935">
      <w:rPr>
        <w:rStyle w:val="a4"/>
      </w:rPr>
      <w:fldChar w:fldCharType="separate"/>
    </w:r>
    <w:r w:rsidR="002318D9">
      <w:rPr>
        <w:rStyle w:val="a4"/>
        <w:noProof/>
      </w:rPr>
      <w:t>42</w:t>
    </w:r>
    <w:r w:rsidR="00900935"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</w:t>
    </w:r>
    <w:r>
      <w:rPr>
        <w:rFonts w:hAnsi="宋体" w:hint="eastAsia"/>
      </w:rPr>
      <w:t>.1</w:t>
    </w:r>
    <w:r>
      <w:rPr>
        <w:rFonts w:hAnsi="宋体"/>
      </w:rPr>
      <w:t>]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Default="00900935" w:rsidP="00B1098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 w:rsidR="00DA7A76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DA7A76" w:rsidRDefault="00DA7A76" w:rsidP="00B10983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55C" w:rsidRDefault="00D5555C">
      <w:r>
        <w:separator/>
      </w:r>
    </w:p>
  </w:footnote>
  <w:footnote w:type="continuationSeparator" w:id="1">
    <w:p w:rsidR="00D5555C" w:rsidRDefault="00D555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Default="00DA7A76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8A1F7D" w:rsidRDefault="00DA7A76" w:rsidP="009138E3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</w:t>
    </w:r>
    <w:r>
      <w:rPr>
        <w:rStyle w:val="3Char0"/>
        <w:rFonts w:hint="eastAsia"/>
        <w:sz w:val="18"/>
        <w:szCs w:val="18"/>
      </w:rPr>
      <w:t>项目简称</w:t>
    </w:r>
    <w:r w:rsidRPr="008A1F7D">
      <w:rPr>
        <w:rStyle w:val="3Char0"/>
        <w:rFonts w:hint="eastAsia"/>
        <w:sz w:val="18"/>
        <w:szCs w:val="18"/>
      </w:rPr>
      <w:t>－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</w:t>
    </w:r>
    <w:r>
      <w:rPr>
        <w:rFonts w:hint="eastAsia"/>
        <w:snapToGrid w:val="0"/>
      </w:rPr>
      <w:t>×</w:t>
    </w:r>
    <w:r w:rsidRPr="008A1F7D">
      <w:rPr>
        <w:rFonts w:hint="eastAsia"/>
        <w:snapToGrid w:val="0"/>
      </w:rPr>
      <w:t>.</w:t>
    </w:r>
    <w:r>
      <w:rPr>
        <w:rFonts w:hint="eastAsia"/>
        <w:snapToGrid w:val="0"/>
      </w:rPr>
      <w:t>Y</w:t>
    </w:r>
    <w:r w:rsidRPr="008A1F7D">
      <w:rPr>
        <w:rFonts w:hint="eastAsia"/>
        <w:snapToGrid w:val="0"/>
      </w:rPr>
      <w:t>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8A1F7D" w:rsidRDefault="00DA7A76" w:rsidP="005635CC">
    <w:pPr>
      <w:pStyle w:val="a5"/>
      <w:jc w:val="both"/>
    </w:pPr>
    <w:r>
      <w:rPr>
        <w:rFonts w:hint="eastAsia"/>
      </w:rPr>
      <w:t xml:space="preserve">                          </w:t>
    </w:r>
    <w:r w:rsidRPr="008A1F7D">
      <w:rPr>
        <w:rFonts w:hint="eastAsia"/>
      </w:rPr>
      <w:t xml:space="preserve"> </w:t>
    </w:r>
    <w:r>
      <w:rPr>
        <w:rFonts w:hint="eastAsia"/>
      </w:rPr>
      <w:t xml:space="preserve">                        </w:t>
    </w:r>
    <w:r>
      <w:rPr>
        <w:rStyle w:val="3Char0"/>
        <w:rFonts w:hint="eastAsia"/>
        <w:sz w:val="18"/>
        <w:szCs w:val="18"/>
      </w:rPr>
      <w:t xml:space="preserve">  </w:t>
    </w:r>
    <w:r>
      <w:rPr>
        <w:rFonts w:hint="eastAsia"/>
      </w:rPr>
      <w:t xml:space="preserve">                 </w:t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Default="00DA7A76" w:rsidP="00D56862">
    <w:pPr>
      <w:pStyle w:val="a5"/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A76" w:rsidRPr="00DD50AC" w:rsidRDefault="00DA7A76" w:rsidP="00DD50AC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7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00935">
      <w:fldChar w:fldCharType="begin"/>
    </w:r>
    <w:r>
      <w:instrText xml:space="preserve"> SUBJECT  \* MERGEFORMAT </w:instrText>
    </w:r>
    <w:r w:rsidR="00900935">
      <w:fldChar w:fldCharType="end"/>
    </w:r>
    <w:r w:rsidRPr="008A1F7D">
      <w:rPr>
        <w:rStyle w:val="3Char0"/>
        <w:rFonts w:hint="eastAsia"/>
        <w:sz w:val="18"/>
        <w:szCs w:val="18"/>
      </w:rPr>
      <w:t>V2.8</w:t>
    </w:r>
    <w:r w:rsidRPr="008A1F7D">
      <w:rPr>
        <w:rStyle w:val="3Char0"/>
        <w:rFonts w:hint="eastAsia"/>
        <w:sz w:val="18"/>
        <w:szCs w:val="18"/>
      </w:rPr>
      <w:t>－前台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(V1.0)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4418"/>
    <w:multiLevelType w:val="hybridMultilevel"/>
    <w:tmpl w:val="2ADA650A"/>
    <w:lvl w:ilvl="0" w:tplc="04090011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83490"/>
    <w:multiLevelType w:val="hybridMultilevel"/>
    <w:tmpl w:val="92343B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0DC6DA1"/>
    <w:multiLevelType w:val="hybridMultilevel"/>
    <w:tmpl w:val="AF70DE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6E455D5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B5657FF"/>
    <w:multiLevelType w:val="hybridMultilevel"/>
    <w:tmpl w:val="2B8028AC"/>
    <w:lvl w:ilvl="0" w:tplc="752217B2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511B6C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28FE4317"/>
    <w:multiLevelType w:val="hybridMultilevel"/>
    <w:tmpl w:val="CD503066"/>
    <w:lvl w:ilvl="0" w:tplc="2C38ACE0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763EBA"/>
    <w:multiLevelType w:val="hybridMultilevel"/>
    <w:tmpl w:val="2B8028AC"/>
    <w:lvl w:ilvl="0" w:tplc="752217B2">
      <w:start w:val="1"/>
      <w:numFmt w:val="decimal"/>
      <w:pStyle w:val="3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A655E9"/>
    <w:multiLevelType w:val="hybridMultilevel"/>
    <w:tmpl w:val="1ADCE172"/>
    <w:lvl w:ilvl="0" w:tplc="8194ACA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8705AE"/>
    <w:multiLevelType w:val="hybridMultilevel"/>
    <w:tmpl w:val="08785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F023EAF"/>
    <w:multiLevelType w:val="hybridMultilevel"/>
    <w:tmpl w:val="5D8AED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817174"/>
    <w:multiLevelType w:val="multilevel"/>
    <w:tmpl w:val="FB6C04E2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42D7ACD"/>
    <w:multiLevelType w:val="hybridMultilevel"/>
    <w:tmpl w:val="C510A3EA"/>
    <w:lvl w:ilvl="0" w:tplc="752217B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FC0A30"/>
    <w:multiLevelType w:val="hybridMultilevel"/>
    <w:tmpl w:val="231E8B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62A51BA2"/>
    <w:multiLevelType w:val="hybridMultilevel"/>
    <w:tmpl w:val="7AEC45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D632198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10"/>
  </w:num>
  <w:num w:numId="5">
    <w:abstractNumId w:val="14"/>
  </w:num>
  <w:num w:numId="6">
    <w:abstractNumId w:val="1"/>
  </w:num>
  <w:num w:numId="7">
    <w:abstractNumId w:val="9"/>
  </w:num>
  <w:num w:numId="8">
    <w:abstractNumId w:val="3"/>
  </w:num>
  <w:num w:numId="9">
    <w:abstractNumId w:val="15"/>
  </w:num>
  <w:num w:numId="10">
    <w:abstractNumId w:val="5"/>
  </w:num>
  <w:num w:numId="11">
    <w:abstractNumId w:val="8"/>
  </w:num>
  <w:num w:numId="12">
    <w:abstractNumId w:val="6"/>
  </w:num>
  <w:num w:numId="13">
    <w:abstractNumId w:val="7"/>
  </w:num>
  <w:num w:numId="14">
    <w:abstractNumId w:val="6"/>
    <w:lvlOverride w:ilvl="0">
      <w:startOverride w:val="1"/>
    </w:lvlOverride>
  </w:num>
  <w:num w:numId="15">
    <w:abstractNumId w:val="12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0"/>
  </w:num>
  <w:num w:numId="22">
    <w:abstractNumId w:val="6"/>
    <w:lvlOverride w:ilvl="0">
      <w:startOverride w:val="1"/>
    </w:lvlOverride>
  </w:num>
  <w:num w:numId="23">
    <w:abstractNumId w:val="4"/>
  </w:num>
  <w:num w:numId="24">
    <w:abstractNumId w:val="6"/>
    <w:lvlOverride w:ilvl="0">
      <w:startOverride w:val="1"/>
    </w:lvlOverride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bordersDoNotSurroundHeader/>
  <w:bordersDoNotSurroundFooter/>
  <w:attachedTemplate r:id="rId1"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017A"/>
    <w:rsid w:val="0000247B"/>
    <w:rsid w:val="00002700"/>
    <w:rsid w:val="00003516"/>
    <w:rsid w:val="00003DAA"/>
    <w:rsid w:val="00004B37"/>
    <w:rsid w:val="00004BAE"/>
    <w:rsid w:val="00004BE8"/>
    <w:rsid w:val="00005346"/>
    <w:rsid w:val="00005F2B"/>
    <w:rsid w:val="00007C10"/>
    <w:rsid w:val="00007C44"/>
    <w:rsid w:val="00010644"/>
    <w:rsid w:val="000125E9"/>
    <w:rsid w:val="000152F0"/>
    <w:rsid w:val="000162BC"/>
    <w:rsid w:val="000169F2"/>
    <w:rsid w:val="00016CDF"/>
    <w:rsid w:val="000173B4"/>
    <w:rsid w:val="00020BD0"/>
    <w:rsid w:val="00020E65"/>
    <w:rsid w:val="000217DA"/>
    <w:rsid w:val="000223E2"/>
    <w:rsid w:val="00022ACE"/>
    <w:rsid w:val="00022C39"/>
    <w:rsid w:val="00022F76"/>
    <w:rsid w:val="00022F90"/>
    <w:rsid w:val="00025CB1"/>
    <w:rsid w:val="0002760A"/>
    <w:rsid w:val="00027E05"/>
    <w:rsid w:val="00030FFF"/>
    <w:rsid w:val="00031FCF"/>
    <w:rsid w:val="00034845"/>
    <w:rsid w:val="000377FD"/>
    <w:rsid w:val="00037A90"/>
    <w:rsid w:val="00042BD9"/>
    <w:rsid w:val="00044AC2"/>
    <w:rsid w:val="00044BBB"/>
    <w:rsid w:val="00045ED5"/>
    <w:rsid w:val="00047C48"/>
    <w:rsid w:val="000536D6"/>
    <w:rsid w:val="00054697"/>
    <w:rsid w:val="00054BAD"/>
    <w:rsid w:val="00054DFA"/>
    <w:rsid w:val="000565A4"/>
    <w:rsid w:val="00060367"/>
    <w:rsid w:val="0006142A"/>
    <w:rsid w:val="000629F2"/>
    <w:rsid w:val="0006365B"/>
    <w:rsid w:val="00063A38"/>
    <w:rsid w:val="00064802"/>
    <w:rsid w:val="00064980"/>
    <w:rsid w:val="000670C5"/>
    <w:rsid w:val="00067DBB"/>
    <w:rsid w:val="00070540"/>
    <w:rsid w:val="000711CC"/>
    <w:rsid w:val="00071F8A"/>
    <w:rsid w:val="00072280"/>
    <w:rsid w:val="00072404"/>
    <w:rsid w:val="000730AB"/>
    <w:rsid w:val="00073481"/>
    <w:rsid w:val="00073C3B"/>
    <w:rsid w:val="000749AB"/>
    <w:rsid w:val="00074AE0"/>
    <w:rsid w:val="00074F9B"/>
    <w:rsid w:val="000800E6"/>
    <w:rsid w:val="000802E3"/>
    <w:rsid w:val="0008051C"/>
    <w:rsid w:val="0008066E"/>
    <w:rsid w:val="00080C1F"/>
    <w:rsid w:val="000818AD"/>
    <w:rsid w:val="0008281C"/>
    <w:rsid w:val="00082D65"/>
    <w:rsid w:val="00082DE7"/>
    <w:rsid w:val="00082FE5"/>
    <w:rsid w:val="0008332C"/>
    <w:rsid w:val="00084E5D"/>
    <w:rsid w:val="00085157"/>
    <w:rsid w:val="00086F33"/>
    <w:rsid w:val="00091A5D"/>
    <w:rsid w:val="00091FE8"/>
    <w:rsid w:val="000920E7"/>
    <w:rsid w:val="00092F50"/>
    <w:rsid w:val="00093802"/>
    <w:rsid w:val="00094651"/>
    <w:rsid w:val="0009583A"/>
    <w:rsid w:val="00095CA9"/>
    <w:rsid w:val="00095E54"/>
    <w:rsid w:val="00096A15"/>
    <w:rsid w:val="00096B93"/>
    <w:rsid w:val="00097520"/>
    <w:rsid w:val="000A16A8"/>
    <w:rsid w:val="000A1A2A"/>
    <w:rsid w:val="000A335E"/>
    <w:rsid w:val="000A39DA"/>
    <w:rsid w:val="000A3DD8"/>
    <w:rsid w:val="000A4EF3"/>
    <w:rsid w:val="000A56C9"/>
    <w:rsid w:val="000B0DFD"/>
    <w:rsid w:val="000B1D1F"/>
    <w:rsid w:val="000B1E3B"/>
    <w:rsid w:val="000B1FE1"/>
    <w:rsid w:val="000B2261"/>
    <w:rsid w:val="000B2330"/>
    <w:rsid w:val="000B35C8"/>
    <w:rsid w:val="000B3894"/>
    <w:rsid w:val="000B5353"/>
    <w:rsid w:val="000B590A"/>
    <w:rsid w:val="000B69FF"/>
    <w:rsid w:val="000B6DFE"/>
    <w:rsid w:val="000B7A94"/>
    <w:rsid w:val="000C0982"/>
    <w:rsid w:val="000C1023"/>
    <w:rsid w:val="000C19DB"/>
    <w:rsid w:val="000C2389"/>
    <w:rsid w:val="000C2E84"/>
    <w:rsid w:val="000C302B"/>
    <w:rsid w:val="000C50EA"/>
    <w:rsid w:val="000D05EC"/>
    <w:rsid w:val="000D0CF2"/>
    <w:rsid w:val="000D21A9"/>
    <w:rsid w:val="000D28D0"/>
    <w:rsid w:val="000D31AB"/>
    <w:rsid w:val="000D44ED"/>
    <w:rsid w:val="000D5474"/>
    <w:rsid w:val="000E1BE4"/>
    <w:rsid w:val="000E406E"/>
    <w:rsid w:val="000E429C"/>
    <w:rsid w:val="000E4987"/>
    <w:rsid w:val="000E64FB"/>
    <w:rsid w:val="000E6A3E"/>
    <w:rsid w:val="000E751B"/>
    <w:rsid w:val="000E7911"/>
    <w:rsid w:val="000F0B0D"/>
    <w:rsid w:val="000F0B2C"/>
    <w:rsid w:val="000F0B84"/>
    <w:rsid w:val="000F124F"/>
    <w:rsid w:val="000F2332"/>
    <w:rsid w:val="000F26D8"/>
    <w:rsid w:val="000F338D"/>
    <w:rsid w:val="000F7338"/>
    <w:rsid w:val="001002E3"/>
    <w:rsid w:val="00100954"/>
    <w:rsid w:val="00100978"/>
    <w:rsid w:val="001013CC"/>
    <w:rsid w:val="0010215B"/>
    <w:rsid w:val="00102729"/>
    <w:rsid w:val="00102CBC"/>
    <w:rsid w:val="00102EEC"/>
    <w:rsid w:val="00103F84"/>
    <w:rsid w:val="00105569"/>
    <w:rsid w:val="00106A21"/>
    <w:rsid w:val="00107198"/>
    <w:rsid w:val="001101BC"/>
    <w:rsid w:val="00111E35"/>
    <w:rsid w:val="0011230F"/>
    <w:rsid w:val="00113346"/>
    <w:rsid w:val="00114625"/>
    <w:rsid w:val="00115659"/>
    <w:rsid w:val="00115916"/>
    <w:rsid w:val="001172A5"/>
    <w:rsid w:val="00117480"/>
    <w:rsid w:val="00117B33"/>
    <w:rsid w:val="00120620"/>
    <w:rsid w:val="00120D1A"/>
    <w:rsid w:val="00121B09"/>
    <w:rsid w:val="00122959"/>
    <w:rsid w:val="00123671"/>
    <w:rsid w:val="00123B73"/>
    <w:rsid w:val="00123F19"/>
    <w:rsid w:val="001254F1"/>
    <w:rsid w:val="00127804"/>
    <w:rsid w:val="001303A1"/>
    <w:rsid w:val="00130EE8"/>
    <w:rsid w:val="00130FC2"/>
    <w:rsid w:val="001312E8"/>
    <w:rsid w:val="00131F8E"/>
    <w:rsid w:val="001321E5"/>
    <w:rsid w:val="0013230D"/>
    <w:rsid w:val="001328D8"/>
    <w:rsid w:val="00133D96"/>
    <w:rsid w:val="00134855"/>
    <w:rsid w:val="00134FD4"/>
    <w:rsid w:val="0013611E"/>
    <w:rsid w:val="0013748D"/>
    <w:rsid w:val="00140412"/>
    <w:rsid w:val="00141D0F"/>
    <w:rsid w:val="00142F02"/>
    <w:rsid w:val="0014386E"/>
    <w:rsid w:val="00146FB8"/>
    <w:rsid w:val="001508BF"/>
    <w:rsid w:val="001517FB"/>
    <w:rsid w:val="001533E1"/>
    <w:rsid w:val="0015373C"/>
    <w:rsid w:val="00155B44"/>
    <w:rsid w:val="001562E8"/>
    <w:rsid w:val="00157B4C"/>
    <w:rsid w:val="0016001F"/>
    <w:rsid w:val="0016127D"/>
    <w:rsid w:val="0016257A"/>
    <w:rsid w:val="00162EF9"/>
    <w:rsid w:val="001649EC"/>
    <w:rsid w:val="001651C0"/>
    <w:rsid w:val="001663D2"/>
    <w:rsid w:val="00166623"/>
    <w:rsid w:val="00167828"/>
    <w:rsid w:val="00167DC2"/>
    <w:rsid w:val="00170164"/>
    <w:rsid w:val="00170ADD"/>
    <w:rsid w:val="00170C34"/>
    <w:rsid w:val="00170E88"/>
    <w:rsid w:val="00171304"/>
    <w:rsid w:val="001715B0"/>
    <w:rsid w:val="00171930"/>
    <w:rsid w:val="00171E37"/>
    <w:rsid w:val="00171F4E"/>
    <w:rsid w:val="001726D0"/>
    <w:rsid w:val="00172750"/>
    <w:rsid w:val="00172B14"/>
    <w:rsid w:val="00172E0A"/>
    <w:rsid w:val="001745AA"/>
    <w:rsid w:val="00175F3A"/>
    <w:rsid w:val="00177EAB"/>
    <w:rsid w:val="0018067D"/>
    <w:rsid w:val="00180781"/>
    <w:rsid w:val="00181DD3"/>
    <w:rsid w:val="001823B6"/>
    <w:rsid w:val="0018292B"/>
    <w:rsid w:val="0018553D"/>
    <w:rsid w:val="00185BE8"/>
    <w:rsid w:val="0018746D"/>
    <w:rsid w:val="001908E1"/>
    <w:rsid w:val="00193063"/>
    <w:rsid w:val="0019314F"/>
    <w:rsid w:val="00193258"/>
    <w:rsid w:val="00197212"/>
    <w:rsid w:val="001A0353"/>
    <w:rsid w:val="001A0CB3"/>
    <w:rsid w:val="001A2D01"/>
    <w:rsid w:val="001A5C80"/>
    <w:rsid w:val="001A6AAD"/>
    <w:rsid w:val="001A703F"/>
    <w:rsid w:val="001A7340"/>
    <w:rsid w:val="001A7452"/>
    <w:rsid w:val="001B0CBA"/>
    <w:rsid w:val="001B5490"/>
    <w:rsid w:val="001B5B61"/>
    <w:rsid w:val="001B79B8"/>
    <w:rsid w:val="001C44AC"/>
    <w:rsid w:val="001C490F"/>
    <w:rsid w:val="001C4E49"/>
    <w:rsid w:val="001C5861"/>
    <w:rsid w:val="001D1B9B"/>
    <w:rsid w:val="001D3296"/>
    <w:rsid w:val="001D34C5"/>
    <w:rsid w:val="001D57B6"/>
    <w:rsid w:val="001D6F0B"/>
    <w:rsid w:val="001D6F6E"/>
    <w:rsid w:val="001D6FB6"/>
    <w:rsid w:val="001D780E"/>
    <w:rsid w:val="001E0B72"/>
    <w:rsid w:val="001E1786"/>
    <w:rsid w:val="001E289D"/>
    <w:rsid w:val="001E296E"/>
    <w:rsid w:val="001E6349"/>
    <w:rsid w:val="001E6FE0"/>
    <w:rsid w:val="001E7567"/>
    <w:rsid w:val="001E7E41"/>
    <w:rsid w:val="001F0203"/>
    <w:rsid w:val="001F04E3"/>
    <w:rsid w:val="001F1517"/>
    <w:rsid w:val="001F15D6"/>
    <w:rsid w:val="001F187F"/>
    <w:rsid w:val="001F1DD4"/>
    <w:rsid w:val="001F20D4"/>
    <w:rsid w:val="001F2DC9"/>
    <w:rsid w:val="001F2E1E"/>
    <w:rsid w:val="001F41B3"/>
    <w:rsid w:val="001F5AE6"/>
    <w:rsid w:val="001F614D"/>
    <w:rsid w:val="001F62ED"/>
    <w:rsid w:val="001F7163"/>
    <w:rsid w:val="001F77B7"/>
    <w:rsid w:val="0020095F"/>
    <w:rsid w:val="00201ADF"/>
    <w:rsid w:val="00202314"/>
    <w:rsid w:val="00202491"/>
    <w:rsid w:val="00204C92"/>
    <w:rsid w:val="00204D28"/>
    <w:rsid w:val="002054B2"/>
    <w:rsid w:val="00207E58"/>
    <w:rsid w:val="00212040"/>
    <w:rsid w:val="002121F4"/>
    <w:rsid w:val="00213BFB"/>
    <w:rsid w:val="002147B3"/>
    <w:rsid w:val="002178EB"/>
    <w:rsid w:val="00220488"/>
    <w:rsid w:val="00220D1A"/>
    <w:rsid w:val="00225E5E"/>
    <w:rsid w:val="0022638A"/>
    <w:rsid w:val="00226672"/>
    <w:rsid w:val="00226E55"/>
    <w:rsid w:val="00227BB3"/>
    <w:rsid w:val="00227C31"/>
    <w:rsid w:val="00230931"/>
    <w:rsid w:val="00230B9E"/>
    <w:rsid w:val="00231462"/>
    <w:rsid w:val="002318D9"/>
    <w:rsid w:val="00232F5D"/>
    <w:rsid w:val="002332DD"/>
    <w:rsid w:val="00234640"/>
    <w:rsid w:val="00234C8B"/>
    <w:rsid w:val="00234F44"/>
    <w:rsid w:val="00235154"/>
    <w:rsid w:val="00235F67"/>
    <w:rsid w:val="0024065E"/>
    <w:rsid w:val="00240B92"/>
    <w:rsid w:val="00241A6F"/>
    <w:rsid w:val="00242A64"/>
    <w:rsid w:val="00243241"/>
    <w:rsid w:val="0024343A"/>
    <w:rsid w:val="00243713"/>
    <w:rsid w:val="0024457D"/>
    <w:rsid w:val="00244C0E"/>
    <w:rsid w:val="0024575D"/>
    <w:rsid w:val="00245D56"/>
    <w:rsid w:val="00246177"/>
    <w:rsid w:val="0024626A"/>
    <w:rsid w:val="00246F4C"/>
    <w:rsid w:val="0024737D"/>
    <w:rsid w:val="00247CDE"/>
    <w:rsid w:val="002501E4"/>
    <w:rsid w:val="0025076F"/>
    <w:rsid w:val="00251380"/>
    <w:rsid w:val="002523F6"/>
    <w:rsid w:val="002527F3"/>
    <w:rsid w:val="00253045"/>
    <w:rsid w:val="00254140"/>
    <w:rsid w:val="0025450E"/>
    <w:rsid w:val="002554A7"/>
    <w:rsid w:val="00255C31"/>
    <w:rsid w:val="00256960"/>
    <w:rsid w:val="0025748F"/>
    <w:rsid w:val="00257D1C"/>
    <w:rsid w:val="002617ED"/>
    <w:rsid w:val="00262517"/>
    <w:rsid w:val="00263238"/>
    <w:rsid w:val="00264F0C"/>
    <w:rsid w:val="00264F29"/>
    <w:rsid w:val="00265FD4"/>
    <w:rsid w:val="002706E9"/>
    <w:rsid w:val="00271E4E"/>
    <w:rsid w:val="0027441D"/>
    <w:rsid w:val="002760C7"/>
    <w:rsid w:val="0028110D"/>
    <w:rsid w:val="002829B1"/>
    <w:rsid w:val="00282C34"/>
    <w:rsid w:val="00283A11"/>
    <w:rsid w:val="00287E81"/>
    <w:rsid w:val="00287F2C"/>
    <w:rsid w:val="00291C42"/>
    <w:rsid w:val="002925DF"/>
    <w:rsid w:val="00292977"/>
    <w:rsid w:val="00292E0F"/>
    <w:rsid w:val="002938D6"/>
    <w:rsid w:val="00295EE2"/>
    <w:rsid w:val="002973FC"/>
    <w:rsid w:val="002A093D"/>
    <w:rsid w:val="002A0BF5"/>
    <w:rsid w:val="002A249D"/>
    <w:rsid w:val="002A2A58"/>
    <w:rsid w:val="002A511F"/>
    <w:rsid w:val="002A552C"/>
    <w:rsid w:val="002A6950"/>
    <w:rsid w:val="002A6C6F"/>
    <w:rsid w:val="002A7E38"/>
    <w:rsid w:val="002B1818"/>
    <w:rsid w:val="002B2E7E"/>
    <w:rsid w:val="002B36CA"/>
    <w:rsid w:val="002B483A"/>
    <w:rsid w:val="002B57F1"/>
    <w:rsid w:val="002B6013"/>
    <w:rsid w:val="002B7702"/>
    <w:rsid w:val="002C1B8E"/>
    <w:rsid w:val="002C375A"/>
    <w:rsid w:val="002C4BC3"/>
    <w:rsid w:val="002C53BB"/>
    <w:rsid w:val="002C5A6C"/>
    <w:rsid w:val="002C62F9"/>
    <w:rsid w:val="002C7600"/>
    <w:rsid w:val="002D0D5A"/>
    <w:rsid w:val="002D15AE"/>
    <w:rsid w:val="002D2439"/>
    <w:rsid w:val="002D243F"/>
    <w:rsid w:val="002D26B1"/>
    <w:rsid w:val="002D4A67"/>
    <w:rsid w:val="002D56BF"/>
    <w:rsid w:val="002D5852"/>
    <w:rsid w:val="002D6974"/>
    <w:rsid w:val="002D71DA"/>
    <w:rsid w:val="002E0684"/>
    <w:rsid w:val="002E0CAB"/>
    <w:rsid w:val="002E16A3"/>
    <w:rsid w:val="002E1DEE"/>
    <w:rsid w:val="002E20DD"/>
    <w:rsid w:val="002E4678"/>
    <w:rsid w:val="002E485E"/>
    <w:rsid w:val="002E5E53"/>
    <w:rsid w:val="002F0540"/>
    <w:rsid w:val="002F06BC"/>
    <w:rsid w:val="002F1134"/>
    <w:rsid w:val="002F13A9"/>
    <w:rsid w:val="002F1DEF"/>
    <w:rsid w:val="002F2186"/>
    <w:rsid w:val="002F2355"/>
    <w:rsid w:val="002F3B08"/>
    <w:rsid w:val="002F3D93"/>
    <w:rsid w:val="002F572F"/>
    <w:rsid w:val="002F5D32"/>
    <w:rsid w:val="002F67FC"/>
    <w:rsid w:val="002F772E"/>
    <w:rsid w:val="00300730"/>
    <w:rsid w:val="003012A8"/>
    <w:rsid w:val="00301742"/>
    <w:rsid w:val="00301E8C"/>
    <w:rsid w:val="003038B0"/>
    <w:rsid w:val="00303B92"/>
    <w:rsid w:val="003040BA"/>
    <w:rsid w:val="00304D90"/>
    <w:rsid w:val="00304DFF"/>
    <w:rsid w:val="00304F2E"/>
    <w:rsid w:val="00305A45"/>
    <w:rsid w:val="00307CB0"/>
    <w:rsid w:val="00311395"/>
    <w:rsid w:val="00311D17"/>
    <w:rsid w:val="00312544"/>
    <w:rsid w:val="003141C1"/>
    <w:rsid w:val="0031442B"/>
    <w:rsid w:val="003177CA"/>
    <w:rsid w:val="0031789D"/>
    <w:rsid w:val="003200C8"/>
    <w:rsid w:val="0032045F"/>
    <w:rsid w:val="00321A21"/>
    <w:rsid w:val="00321AD5"/>
    <w:rsid w:val="0032254C"/>
    <w:rsid w:val="003243FA"/>
    <w:rsid w:val="0032456D"/>
    <w:rsid w:val="00324ACF"/>
    <w:rsid w:val="00325324"/>
    <w:rsid w:val="00325968"/>
    <w:rsid w:val="003265F1"/>
    <w:rsid w:val="003278F9"/>
    <w:rsid w:val="00327B65"/>
    <w:rsid w:val="003309EC"/>
    <w:rsid w:val="00330FCF"/>
    <w:rsid w:val="00331B5C"/>
    <w:rsid w:val="00333749"/>
    <w:rsid w:val="0033399B"/>
    <w:rsid w:val="00333A90"/>
    <w:rsid w:val="00334180"/>
    <w:rsid w:val="0033540F"/>
    <w:rsid w:val="00335589"/>
    <w:rsid w:val="00335EF0"/>
    <w:rsid w:val="00336A4E"/>
    <w:rsid w:val="00336ADD"/>
    <w:rsid w:val="00336D5A"/>
    <w:rsid w:val="00337EB2"/>
    <w:rsid w:val="00340F05"/>
    <w:rsid w:val="003410E8"/>
    <w:rsid w:val="00343B2C"/>
    <w:rsid w:val="0034597A"/>
    <w:rsid w:val="00346E79"/>
    <w:rsid w:val="003473B0"/>
    <w:rsid w:val="00347E1F"/>
    <w:rsid w:val="00350887"/>
    <w:rsid w:val="00350E1E"/>
    <w:rsid w:val="00351C03"/>
    <w:rsid w:val="003521B2"/>
    <w:rsid w:val="00352B07"/>
    <w:rsid w:val="0035431A"/>
    <w:rsid w:val="00355303"/>
    <w:rsid w:val="003554F1"/>
    <w:rsid w:val="00356AEA"/>
    <w:rsid w:val="00356BC6"/>
    <w:rsid w:val="003574BA"/>
    <w:rsid w:val="00357923"/>
    <w:rsid w:val="00360AB2"/>
    <w:rsid w:val="00360D69"/>
    <w:rsid w:val="003616E5"/>
    <w:rsid w:val="00364391"/>
    <w:rsid w:val="00364C59"/>
    <w:rsid w:val="00364F84"/>
    <w:rsid w:val="003658E5"/>
    <w:rsid w:val="0036653B"/>
    <w:rsid w:val="00366C97"/>
    <w:rsid w:val="00366D85"/>
    <w:rsid w:val="00366F94"/>
    <w:rsid w:val="00367B2A"/>
    <w:rsid w:val="00374268"/>
    <w:rsid w:val="00376449"/>
    <w:rsid w:val="003767BB"/>
    <w:rsid w:val="00377DAE"/>
    <w:rsid w:val="00380243"/>
    <w:rsid w:val="00380701"/>
    <w:rsid w:val="00381064"/>
    <w:rsid w:val="003815D4"/>
    <w:rsid w:val="00381698"/>
    <w:rsid w:val="003825BD"/>
    <w:rsid w:val="0038262A"/>
    <w:rsid w:val="003837C7"/>
    <w:rsid w:val="00383C2D"/>
    <w:rsid w:val="00383EC5"/>
    <w:rsid w:val="00384C96"/>
    <w:rsid w:val="00385336"/>
    <w:rsid w:val="00385864"/>
    <w:rsid w:val="00385BAE"/>
    <w:rsid w:val="003878F8"/>
    <w:rsid w:val="00390F83"/>
    <w:rsid w:val="00393A5F"/>
    <w:rsid w:val="0039567C"/>
    <w:rsid w:val="00396053"/>
    <w:rsid w:val="00396743"/>
    <w:rsid w:val="00397718"/>
    <w:rsid w:val="003977CE"/>
    <w:rsid w:val="00397928"/>
    <w:rsid w:val="00397BD0"/>
    <w:rsid w:val="003A06DB"/>
    <w:rsid w:val="003A290A"/>
    <w:rsid w:val="003A32B9"/>
    <w:rsid w:val="003A3A94"/>
    <w:rsid w:val="003A4FA6"/>
    <w:rsid w:val="003A5205"/>
    <w:rsid w:val="003A5392"/>
    <w:rsid w:val="003A5583"/>
    <w:rsid w:val="003A5FDB"/>
    <w:rsid w:val="003B01C2"/>
    <w:rsid w:val="003B0B6E"/>
    <w:rsid w:val="003B148E"/>
    <w:rsid w:val="003B292C"/>
    <w:rsid w:val="003B2BC3"/>
    <w:rsid w:val="003B2C36"/>
    <w:rsid w:val="003B2F2C"/>
    <w:rsid w:val="003B350E"/>
    <w:rsid w:val="003B49E5"/>
    <w:rsid w:val="003B52F7"/>
    <w:rsid w:val="003B5CE4"/>
    <w:rsid w:val="003B5DED"/>
    <w:rsid w:val="003B62CF"/>
    <w:rsid w:val="003B69D6"/>
    <w:rsid w:val="003B6AB8"/>
    <w:rsid w:val="003C0DBB"/>
    <w:rsid w:val="003C113F"/>
    <w:rsid w:val="003C1D8F"/>
    <w:rsid w:val="003C2B7D"/>
    <w:rsid w:val="003C302A"/>
    <w:rsid w:val="003C364D"/>
    <w:rsid w:val="003C40BE"/>
    <w:rsid w:val="003C51C5"/>
    <w:rsid w:val="003D133B"/>
    <w:rsid w:val="003D15B6"/>
    <w:rsid w:val="003D174F"/>
    <w:rsid w:val="003D1CAD"/>
    <w:rsid w:val="003D21A7"/>
    <w:rsid w:val="003D3422"/>
    <w:rsid w:val="003D389B"/>
    <w:rsid w:val="003D3FC3"/>
    <w:rsid w:val="003D522E"/>
    <w:rsid w:val="003D7F13"/>
    <w:rsid w:val="003E07D7"/>
    <w:rsid w:val="003E1061"/>
    <w:rsid w:val="003E13F6"/>
    <w:rsid w:val="003E1740"/>
    <w:rsid w:val="003E1BBB"/>
    <w:rsid w:val="003E1D29"/>
    <w:rsid w:val="003E208F"/>
    <w:rsid w:val="003E54B7"/>
    <w:rsid w:val="003E5602"/>
    <w:rsid w:val="003E5AF2"/>
    <w:rsid w:val="003E69F3"/>
    <w:rsid w:val="003F0930"/>
    <w:rsid w:val="003F133F"/>
    <w:rsid w:val="003F1E7A"/>
    <w:rsid w:val="003F36CF"/>
    <w:rsid w:val="003F48E5"/>
    <w:rsid w:val="003F4A14"/>
    <w:rsid w:val="003F5A1D"/>
    <w:rsid w:val="003F6A6F"/>
    <w:rsid w:val="003F6AC7"/>
    <w:rsid w:val="003F6AD4"/>
    <w:rsid w:val="003F6BF4"/>
    <w:rsid w:val="003F76BA"/>
    <w:rsid w:val="00400B2C"/>
    <w:rsid w:val="00400C57"/>
    <w:rsid w:val="00401238"/>
    <w:rsid w:val="00403E52"/>
    <w:rsid w:val="004046B2"/>
    <w:rsid w:val="004056FD"/>
    <w:rsid w:val="00405BBF"/>
    <w:rsid w:val="00406558"/>
    <w:rsid w:val="004069C9"/>
    <w:rsid w:val="00407712"/>
    <w:rsid w:val="0041001C"/>
    <w:rsid w:val="004101D1"/>
    <w:rsid w:val="00411BCC"/>
    <w:rsid w:val="004121A1"/>
    <w:rsid w:val="004128E7"/>
    <w:rsid w:val="004130FE"/>
    <w:rsid w:val="00413873"/>
    <w:rsid w:val="00413C13"/>
    <w:rsid w:val="00413CB2"/>
    <w:rsid w:val="0041634A"/>
    <w:rsid w:val="00416370"/>
    <w:rsid w:val="004179CE"/>
    <w:rsid w:val="004200D6"/>
    <w:rsid w:val="00421783"/>
    <w:rsid w:val="00421990"/>
    <w:rsid w:val="00421C7E"/>
    <w:rsid w:val="00423CF8"/>
    <w:rsid w:val="0042441E"/>
    <w:rsid w:val="004258CC"/>
    <w:rsid w:val="0042772E"/>
    <w:rsid w:val="00427B70"/>
    <w:rsid w:val="00427EB2"/>
    <w:rsid w:val="00430007"/>
    <w:rsid w:val="0043074E"/>
    <w:rsid w:val="004310ED"/>
    <w:rsid w:val="00431A04"/>
    <w:rsid w:val="00432017"/>
    <w:rsid w:val="00432641"/>
    <w:rsid w:val="00432A35"/>
    <w:rsid w:val="00434134"/>
    <w:rsid w:val="00434D96"/>
    <w:rsid w:val="004355C1"/>
    <w:rsid w:val="00436105"/>
    <w:rsid w:val="00436A9B"/>
    <w:rsid w:val="00436F59"/>
    <w:rsid w:val="00436FDD"/>
    <w:rsid w:val="004401A3"/>
    <w:rsid w:val="0044055F"/>
    <w:rsid w:val="00440BA7"/>
    <w:rsid w:val="00441456"/>
    <w:rsid w:val="0044337D"/>
    <w:rsid w:val="00443DC1"/>
    <w:rsid w:val="00444CAA"/>
    <w:rsid w:val="00445122"/>
    <w:rsid w:val="004451CE"/>
    <w:rsid w:val="00445DC8"/>
    <w:rsid w:val="004460C0"/>
    <w:rsid w:val="00446B51"/>
    <w:rsid w:val="00446E62"/>
    <w:rsid w:val="00447EC6"/>
    <w:rsid w:val="004518B1"/>
    <w:rsid w:val="004522A1"/>
    <w:rsid w:val="00453CF3"/>
    <w:rsid w:val="0045499F"/>
    <w:rsid w:val="00456AFC"/>
    <w:rsid w:val="004570B3"/>
    <w:rsid w:val="004608CF"/>
    <w:rsid w:val="004610E7"/>
    <w:rsid w:val="0046243E"/>
    <w:rsid w:val="00462AAC"/>
    <w:rsid w:val="00463237"/>
    <w:rsid w:val="00463EE8"/>
    <w:rsid w:val="004641D3"/>
    <w:rsid w:val="00465436"/>
    <w:rsid w:val="00466E09"/>
    <w:rsid w:val="0046766E"/>
    <w:rsid w:val="004677C3"/>
    <w:rsid w:val="00467966"/>
    <w:rsid w:val="004708D5"/>
    <w:rsid w:val="00471CE0"/>
    <w:rsid w:val="0047205B"/>
    <w:rsid w:val="004723DE"/>
    <w:rsid w:val="004726C8"/>
    <w:rsid w:val="00472763"/>
    <w:rsid w:val="00474CB8"/>
    <w:rsid w:val="00475D01"/>
    <w:rsid w:val="0047623E"/>
    <w:rsid w:val="00476923"/>
    <w:rsid w:val="00477B8B"/>
    <w:rsid w:val="004806ED"/>
    <w:rsid w:val="00482C7A"/>
    <w:rsid w:val="00484FE7"/>
    <w:rsid w:val="00486975"/>
    <w:rsid w:val="00486C66"/>
    <w:rsid w:val="00487745"/>
    <w:rsid w:val="004904BC"/>
    <w:rsid w:val="00491CA5"/>
    <w:rsid w:val="00492AA9"/>
    <w:rsid w:val="00492F01"/>
    <w:rsid w:val="00493672"/>
    <w:rsid w:val="00493686"/>
    <w:rsid w:val="00493991"/>
    <w:rsid w:val="00496375"/>
    <w:rsid w:val="004971BA"/>
    <w:rsid w:val="004A04F1"/>
    <w:rsid w:val="004A16AF"/>
    <w:rsid w:val="004A1AEC"/>
    <w:rsid w:val="004A1EA7"/>
    <w:rsid w:val="004A1F4B"/>
    <w:rsid w:val="004A2C33"/>
    <w:rsid w:val="004A3AE2"/>
    <w:rsid w:val="004A4214"/>
    <w:rsid w:val="004A4562"/>
    <w:rsid w:val="004A5A6D"/>
    <w:rsid w:val="004A5FCF"/>
    <w:rsid w:val="004A63F5"/>
    <w:rsid w:val="004B0E8C"/>
    <w:rsid w:val="004B386F"/>
    <w:rsid w:val="004B41D2"/>
    <w:rsid w:val="004B4D38"/>
    <w:rsid w:val="004B4E6D"/>
    <w:rsid w:val="004B7FEF"/>
    <w:rsid w:val="004C028E"/>
    <w:rsid w:val="004C0696"/>
    <w:rsid w:val="004C328D"/>
    <w:rsid w:val="004C5519"/>
    <w:rsid w:val="004C5C39"/>
    <w:rsid w:val="004C62E5"/>
    <w:rsid w:val="004C6E5C"/>
    <w:rsid w:val="004C7960"/>
    <w:rsid w:val="004C7B5A"/>
    <w:rsid w:val="004D05C0"/>
    <w:rsid w:val="004D1142"/>
    <w:rsid w:val="004D15B5"/>
    <w:rsid w:val="004D2EC7"/>
    <w:rsid w:val="004D5089"/>
    <w:rsid w:val="004D5180"/>
    <w:rsid w:val="004D58A2"/>
    <w:rsid w:val="004D68BA"/>
    <w:rsid w:val="004D76B7"/>
    <w:rsid w:val="004D7A46"/>
    <w:rsid w:val="004D7AAD"/>
    <w:rsid w:val="004E0C9F"/>
    <w:rsid w:val="004E1D84"/>
    <w:rsid w:val="004E296F"/>
    <w:rsid w:val="004E676F"/>
    <w:rsid w:val="004F5138"/>
    <w:rsid w:val="004F6048"/>
    <w:rsid w:val="004F61DC"/>
    <w:rsid w:val="004F6701"/>
    <w:rsid w:val="004F6A04"/>
    <w:rsid w:val="004F714B"/>
    <w:rsid w:val="004F714D"/>
    <w:rsid w:val="005018C0"/>
    <w:rsid w:val="00502011"/>
    <w:rsid w:val="005029CA"/>
    <w:rsid w:val="00502BD7"/>
    <w:rsid w:val="00502CC4"/>
    <w:rsid w:val="005032F5"/>
    <w:rsid w:val="0050435B"/>
    <w:rsid w:val="00506B79"/>
    <w:rsid w:val="005074D1"/>
    <w:rsid w:val="00507DC2"/>
    <w:rsid w:val="005114BB"/>
    <w:rsid w:val="005128FE"/>
    <w:rsid w:val="00513BD3"/>
    <w:rsid w:val="0051554A"/>
    <w:rsid w:val="005156E3"/>
    <w:rsid w:val="0052047C"/>
    <w:rsid w:val="00520F66"/>
    <w:rsid w:val="005222DB"/>
    <w:rsid w:val="00522FA6"/>
    <w:rsid w:val="005232A6"/>
    <w:rsid w:val="005236FD"/>
    <w:rsid w:val="00523FEB"/>
    <w:rsid w:val="00524739"/>
    <w:rsid w:val="00525AE6"/>
    <w:rsid w:val="0052618D"/>
    <w:rsid w:val="005268DA"/>
    <w:rsid w:val="00526EBB"/>
    <w:rsid w:val="00527777"/>
    <w:rsid w:val="00527889"/>
    <w:rsid w:val="00527BCB"/>
    <w:rsid w:val="0053037B"/>
    <w:rsid w:val="00530825"/>
    <w:rsid w:val="005313F5"/>
    <w:rsid w:val="0053248D"/>
    <w:rsid w:val="005326B7"/>
    <w:rsid w:val="00533D01"/>
    <w:rsid w:val="00534E1A"/>
    <w:rsid w:val="00536B43"/>
    <w:rsid w:val="0053786A"/>
    <w:rsid w:val="005401B8"/>
    <w:rsid w:val="00540435"/>
    <w:rsid w:val="00540DF9"/>
    <w:rsid w:val="00541B73"/>
    <w:rsid w:val="00543143"/>
    <w:rsid w:val="0054428E"/>
    <w:rsid w:val="0054628F"/>
    <w:rsid w:val="0054783A"/>
    <w:rsid w:val="00550B47"/>
    <w:rsid w:val="00551A29"/>
    <w:rsid w:val="00552E02"/>
    <w:rsid w:val="005544AA"/>
    <w:rsid w:val="00555581"/>
    <w:rsid w:val="005562E8"/>
    <w:rsid w:val="005563D7"/>
    <w:rsid w:val="00560C6B"/>
    <w:rsid w:val="00562DAE"/>
    <w:rsid w:val="005635CC"/>
    <w:rsid w:val="00563E6D"/>
    <w:rsid w:val="00564D67"/>
    <w:rsid w:val="005655A7"/>
    <w:rsid w:val="005655FA"/>
    <w:rsid w:val="00565B64"/>
    <w:rsid w:val="00566EBD"/>
    <w:rsid w:val="005706AE"/>
    <w:rsid w:val="00571DF0"/>
    <w:rsid w:val="00572E8A"/>
    <w:rsid w:val="00572ED2"/>
    <w:rsid w:val="005734A8"/>
    <w:rsid w:val="00575BF1"/>
    <w:rsid w:val="0057609E"/>
    <w:rsid w:val="005762A8"/>
    <w:rsid w:val="00577DDF"/>
    <w:rsid w:val="0058127D"/>
    <w:rsid w:val="00581460"/>
    <w:rsid w:val="00583A80"/>
    <w:rsid w:val="00583C4A"/>
    <w:rsid w:val="00583C56"/>
    <w:rsid w:val="0058435E"/>
    <w:rsid w:val="0058572C"/>
    <w:rsid w:val="005864A6"/>
    <w:rsid w:val="00586E49"/>
    <w:rsid w:val="005875A6"/>
    <w:rsid w:val="00590635"/>
    <w:rsid w:val="005906A1"/>
    <w:rsid w:val="005926F8"/>
    <w:rsid w:val="0059323F"/>
    <w:rsid w:val="005936B0"/>
    <w:rsid w:val="005948D9"/>
    <w:rsid w:val="005949F6"/>
    <w:rsid w:val="00594F18"/>
    <w:rsid w:val="00595C7E"/>
    <w:rsid w:val="00596A05"/>
    <w:rsid w:val="005971F9"/>
    <w:rsid w:val="005A05D1"/>
    <w:rsid w:val="005A09F6"/>
    <w:rsid w:val="005A0F99"/>
    <w:rsid w:val="005A1DA5"/>
    <w:rsid w:val="005A51AD"/>
    <w:rsid w:val="005A654C"/>
    <w:rsid w:val="005A68D1"/>
    <w:rsid w:val="005A7515"/>
    <w:rsid w:val="005A76D5"/>
    <w:rsid w:val="005B0230"/>
    <w:rsid w:val="005B135A"/>
    <w:rsid w:val="005B1D4B"/>
    <w:rsid w:val="005B1E50"/>
    <w:rsid w:val="005B24EF"/>
    <w:rsid w:val="005B3580"/>
    <w:rsid w:val="005B3C28"/>
    <w:rsid w:val="005B583E"/>
    <w:rsid w:val="005B6151"/>
    <w:rsid w:val="005B7620"/>
    <w:rsid w:val="005C17CE"/>
    <w:rsid w:val="005C1C33"/>
    <w:rsid w:val="005C2423"/>
    <w:rsid w:val="005C2453"/>
    <w:rsid w:val="005C2B3D"/>
    <w:rsid w:val="005C3B7D"/>
    <w:rsid w:val="005C4102"/>
    <w:rsid w:val="005C4D2D"/>
    <w:rsid w:val="005C4E8F"/>
    <w:rsid w:val="005C4F47"/>
    <w:rsid w:val="005C572F"/>
    <w:rsid w:val="005C6D76"/>
    <w:rsid w:val="005C7192"/>
    <w:rsid w:val="005C771D"/>
    <w:rsid w:val="005D0A0E"/>
    <w:rsid w:val="005D11AA"/>
    <w:rsid w:val="005D1E75"/>
    <w:rsid w:val="005D1EF0"/>
    <w:rsid w:val="005D21E0"/>
    <w:rsid w:val="005D3123"/>
    <w:rsid w:val="005D4268"/>
    <w:rsid w:val="005D42B2"/>
    <w:rsid w:val="005D43F2"/>
    <w:rsid w:val="005D5B57"/>
    <w:rsid w:val="005D6370"/>
    <w:rsid w:val="005D67EA"/>
    <w:rsid w:val="005D6A26"/>
    <w:rsid w:val="005D6E64"/>
    <w:rsid w:val="005D70AC"/>
    <w:rsid w:val="005D7518"/>
    <w:rsid w:val="005D760B"/>
    <w:rsid w:val="005E08F9"/>
    <w:rsid w:val="005E0A75"/>
    <w:rsid w:val="005E0D47"/>
    <w:rsid w:val="005E3AEF"/>
    <w:rsid w:val="005E3FD9"/>
    <w:rsid w:val="005E4109"/>
    <w:rsid w:val="005E4430"/>
    <w:rsid w:val="005E569D"/>
    <w:rsid w:val="005E5AC4"/>
    <w:rsid w:val="005F0ADB"/>
    <w:rsid w:val="005F1B9E"/>
    <w:rsid w:val="005F3C39"/>
    <w:rsid w:val="005F4BDD"/>
    <w:rsid w:val="005F5F33"/>
    <w:rsid w:val="005F6283"/>
    <w:rsid w:val="005F62D6"/>
    <w:rsid w:val="005F64E6"/>
    <w:rsid w:val="005F6B2C"/>
    <w:rsid w:val="005F6F80"/>
    <w:rsid w:val="005F7993"/>
    <w:rsid w:val="006001EF"/>
    <w:rsid w:val="006001F0"/>
    <w:rsid w:val="00600C81"/>
    <w:rsid w:val="00601417"/>
    <w:rsid w:val="0060207A"/>
    <w:rsid w:val="006027E9"/>
    <w:rsid w:val="0060332B"/>
    <w:rsid w:val="006039CC"/>
    <w:rsid w:val="0060478C"/>
    <w:rsid w:val="00605027"/>
    <w:rsid w:val="006054A7"/>
    <w:rsid w:val="00607C70"/>
    <w:rsid w:val="00611062"/>
    <w:rsid w:val="00611C69"/>
    <w:rsid w:val="006130B6"/>
    <w:rsid w:val="00614101"/>
    <w:rsid w:val="00615374"/>
    <w:rsid w:val="0061685E"/>
    <w:rsid w:val="00616E2E"/>
    <w:rsid w:val="006173FA"/>
    <w:rsid w:val="00617735"/>
    <w:rsid w:val="00621257"/>
    <w:rsid w:val="00621320"/>
    <w:rsid w:val="00621F89"/>
    <w:rsid w:val="0062390C"/>
    <w:rsid w:val="00623D23"/>
    <w:rsid w:val="0062465C"/>
    <w:rsid w:val="00624D44"/>
    <w:rsid w:val="006258D4"/>
    <w:rsid w:val="00625B51"/>
    <w:rsid w:val="006266B0"/>
    <w:rsid w:val="00630CCF"/>
    <w:rsid w:val="006315FC"/>
    <w:rsid w:val="006326FD"/>
    <w:rsid w:val="00632B2E"/>
    <w:rsid w:val="00632FA0"/>
    <w:rsid w:val="006331C3"/>
    <w:rsid w:val="006353F0"/>
    <w:rsid w:val="00636244"/>
    <w:rsid w:val="00636CAC"/>
    <w:rsid w:val="006373E6"/>
    <w:rsid w:val="006376B6"/>
    <w:rsid w:val="0064087D"/>
    <w:rsid w:val="00640E9A"/>
    <w:rsid w:val="0064246D"/>
    <w:rsid w:val="00642993"/>
    <w:rsid w:val="00642F33"/>
    <w:rsid w:val="00643E62"/>
    <w:rsid w:val="0064490E"/>
    <w:rsid w:val="00644BDB"/>
    <w:rsid w:val="00645176"/>
    <w:rsid w:val="00646393"/>
    <w:rsid w:val="006477D9"/>
    <w:rsid w:val="0064794E"/>
    <w:rsid w:val="00650D28"/>
    <w:rsid w:val="00651A9F"/>
    <w:rsid w:val="00653435"/>
    <w:rsid w:val="00653B76"/>
    <w:rsid w:val="0065419C"/>
    <w:rsid w:val="00654EE7"/>
    <w:rsid w:val="00655C8A"/>
    <w:rsid w:val="00657465"/>
    <w:rsid w:val="00661E88"/>
    <w:rsid w:val="00663784"/>
    <w:rsid w:val="006639E4"/>
    <w:rsid w:val="00664CAE"/>
    <w:rsid w:val="00665996"/>
    <w:rsid w:val="006677A4"/>
    <w:rsid w:val="00667F0F"/>
    <w:rsid w:val="00670025"/>
    <w:rsid w:val="00670242"/>
    <w:rsid w:val="006705DB"/>
    <w:rsid w:val="00671390"/>
    <w:rsid w:val="00673F9E"/>
    <w:rsid w:val="00675D4A"/>
    <w:rsid w:val="006766C6"/>
    <w:rsid w:val="0067735E"/>
    <w:rsid w:val="0068092E"/>
    <w:rsid w:val="006813FA"/>
    <w:rsid w:val="0068203D"/>
    <w:rsid w:val="006828CF"/>
    <w:rsid w:val="0068298D"/>
    <w:rsid w:val="00682CD2"/>
    <w:rsid w:val="00683F07"/>
    <w:rsid w:val="00686051"/>
    <w:rsid w:val="0068661F"/>
    <w:rsid w:val="00686E5A"/>
    <w:rsid w:val="006909FF"/>
    <w:rsid w:val="00690EC3"/>
    <w:rsid w:val="006935E2"/>
    <w:rsid w:val="00693EB4"/>
    <w:rsid w:val="0069460B"/>
    <w:rsid w:val="00694B86"/>
    <w:rsid w:val="006968B0"/>
    <w:rsid w:val="00696F49"/>
    <w:rsid w:val="006A0FDA"/>
    <w:rsid w:val="006A29C2"/>
    <w:rsid w:val="006A476A"/>
    <w:rsid w:val="006A4DA9"/>
    <w:rsid w:val="006A60A9"/>
    <w:rsid w:val="006A735B"/>
    <w:rsid w:val="006A74D1"/>
    <w:rsid w:val="006A7BE1"/>
    <w:rsid w:val="006B0117"/>
    <w:rsid w:val="006B0386"/>
    <w:rsid w:val="006B0794"/>
    <w:rsid w:val="006B1374"/>
    <w:rsid w:val="006B1552"/>
    <w:rsid w:val="006B1987"/>
    <w:rsid w:val="006B28A1"/>
    <w:rsid w:val="006B3544"/>
    <w:rsid w:val="006B3D3C"/>
    <w:rsid w:val="006B4850"/>
    <w:rsid w:val="006B4984"/>
    <w:rsid w:val="006B4D24"/>
    <w:rsid w:val="006B5B34"/>
    <w:rsid w:val="006B655E"/>
    <w:rsid w:val="006B6B7E"/>
    <w:rsid w:val="006B77E8"/>
    <w:rsid w:val="006C0DDB"/>
    <w:rsid w:val="006C10D9"/>
    <w:rsid w:val="006C10F9"/>
    <w:rsid w:val="006C1B59"/>
    <w:rsid w:val="006C2A13"/>
    <w:rsid w:val="006C2B54"/>
    <w:rsid w:val="006C2C80"/>
    <w:rsid w:val="006C433D"/>
    <w:rsid w:val="006C68DA"/>
    <w:rsid w:val="006C6C01"/>
    <w:rsid w:val="006C7162"/>
    <w:rsid w:val="006C78C2"/>
    <w:rsid w:val="006C7F42"/>
    <w:rsid w:val="006D0211"/>
    <w:rsid w:val="006D0A96"/>
    <w:rsid w:val="006D1A7F"/>
    <w:rsid w:val="006D3804"/>
    <w:rsid w:val="006D4C6E"/>
    <w:rsid w:val="006D512C"/>
    <w:rsid w:val="006D5C81"/>
    <w:rsid w:val="006D5DD3"/>
    <w:rsid w:val="006D6163"/>
    <w:rsid w:val="006D71A8"/>
    <w:rsid w:val="006E001C"/>
    <w:rsid w:val="006E0316"/>
    <w:rsid w:val="006E296F"/>
    <w:rsid w:val="006E2B89"/>
    <w:rsid w:val="006E376C"/>
    <w:rsid w:val="006E3B44"/>
    <w:rsid w:val="006E4908"/>
    <w:rsid w:val="006E4990"/>
    <w:rsid w:val="006E4B1D"/>
    <w:rsid w:val="006E5869"/>
    <w:rsid w:val="006E7CC4"/>
    <w:rsid w:val="006F040D"/>
    <w:rsid w:val="006F16D3"/>
    <w:rsid w:val="006F2829"/>
    <w:rsid w:val="006F2AE7"/>
    <w:rsid w:val="006F36DD"/>
    <w:rsid w:val="006F3A8C"/>
    <w:rsid w:val="006F4556"/>
    <w:rsid w:val="006F4B21"/>
    <w:rsid w:val="006F5D89"/>
    <w:rsid w:val="006F7841"/>
    <w:rsid w:val="00700C12"/>
    <w:rsid w:val="00701205"/>
    <w:rsid w:val="00702451"/>
    <w:rsid w:val="007038CD"/>
    <w:rsid w:val="00703EA4"/>
    <w:rsid w:val="007041D2"/>
    <w:rsid w:val="007067B2"/>
    <w:rsid w:val="00707A13"/>
    <w:rsid w:val="00710A53"/>
    <w:rsid w:val="007119B3"/>
    <w:rsid w:val="00711F75"/>
    <w:rsid w:val="00712819"/>
    <w:rsid w:val="00712987"/>
    <w:rsid w:val="0071344E"/>
    <w:rsid w:val="00715E30"/>
    <w:rsid w:val="00716A86"/>
    <w:rsid w:val="00716E8B"/>
    <w:rsid w:val="00716FF5"/>
    <w:rsid w:val="0072043D"/>
    <w:rsid w:val="0072052D"/>
    <w:rsid w:val="0072080D"/>
    <w:rsid w:val="00720933"/>
    <w:rsid w:val="007219A0"/>
    <w:rsid w:val="00722C2E"/>
    <w:rsid w:val="00723AC7"/>
    <w:rsid w:val="0072504C"/>
    <w:rsid w:val="00725100"/>
    <w:rsid w:val="00725A1D"/>
    <w:rsid w:val="00725E52"/>
    <w:rsid w:val="00726B51"/>
    <w:rsid w:val="00727082"/>
    <w:rsid w:val="00727E26"/>
    <w:rsid w:val="0073009F"/>
    <w:rsid w:val="00730E4F"/>
    <w:rsid w:val="00732CC4"/>
    <w:rsid w:val="0073389F"/>
    <w:rsid w:val="00733D79"/>
    <w:rsid w:val="00734A76"/>
    <w:rsid w:val="0073534C"/>
    <w:rsid w:val="00735852"/>
    <w:rsid w:val="00737373"/>
    <w:rsid w:val="00740DBE"/>
    <w:rsid w:val="00743353"/>
    <w:rsid w:val="00743701"/>
    <w:rsid w:val="00744F31"/>
    <w:rsid w:val="0074510F"/>
    <w:rsid w:val="007456B0"/>
    <w:rsid w:val="007465E7"/>
    <w:rsid w:val="00747415"/>
    <w:rsid w:val="007507F3"/>
    <w:rsid w:val="00751202"/>
    <w:rsid w:val="007531DF"/>
    <w:rsid w:val="007539A8"/>
    <w:rsid w:val="00753A3D"/>
    <w:rsid w:val="0075485C"/>
    <w:rsid w:val="00754A4C"/>
    <w:rsid w:val="007555C1"/>
    <w:rsid w:val="00755786"/>
    <w:rsid w:val="00756632"/>
    <w:rsid w:val="0075751D"/>
    <w:rsid w:val="00761EC4"/>
    <w:rsid w:val="00762B44"/>
    <w:rsid w:val="007638AD"/>
    <w:rsid w:val="00763A59"/>
    <w:rsid w:val="00764218"/>
    <w:rsid w:val="0076433C"/>
    <w:rsid w:val="00765E13"/>
    <w:rsid w:val="00767EBE"/>
    <w:rsid w:val="007701E8"/>
    <w:rsid w:val="00770301"/>
    <w:rsid w:val="0077060C"/>
    <w:rsid w:val="007706B9"/>
    <w:rsid w:val="0077088C"/>
    <w:rsid w:val="00770C9B"/>
    <w:rsid w:val="00771024"/>
    <w:rsid w:val="00771ED9"/>
    <w:rsid w:val="00776E1F"/>
    <w:rsid w:val="0077797B"/>
    <w:rsid w:val="00777F7F"/>
    <w:rsid w:val="00782169"/>
    <w:rsid w:val="007832D6"/>
    <w:rsid w:val="00785260"/>
    <w:rsid w:val="00787EE6"/>
    <w:rsid w:val="00790B5F"/>
    <w:rsid w:val="007933BD"/>
    <w:rsid w:val="00793899"/>
    <w:rsid w:val="007947EC"/>
    <w:rsid w:val="007977C4"/>
    <w:rsid w:val="007A0D3E"/>
    <w:rsid w:val="007A3823"/>
    <w:rsid w:val="007A3C52"/>
    <w:rsid w:val="007A3F66"/>
    <w:rsid w:val="007A49F8"/>
    <w:rsid w:val="007A50BC"/>
    <w:rsid w:val="007A5A2D"/>
    <w:rsid w:val="007A5E46"/>
    <w:rsid w:val="007A65F0"/>
    <w:rsid w:val="007A6816"/>
    <w:rsid w:val="007A695C"/>
    <w:rsid w:val="007A6CCD"/>
    <w:rsid w:val="007A712F"/>
    <w:rsid w:val="007B0528"/>
    <w:rsid w:val="007B09F4"/>
    <w:rsid w:val="007B0E21"/>
    <w:rsid w:val="007B1CE9"/>
    <w:rsid w:val="007B283B"/>
    <w:rsid w:val="007B3ACA"/>
    <w:rsid w:val="007B4F3A"/>
    <w:rsid w:val="007B5F87"/>
    <w:rsid w:val="007B7467"/>
    <w:rsid w:val="007B7DA0"/>
    <w:rsid w:val="007C0CC6"/>
    <w:rsid w:val="007C11CA"/>
    <w:rsid w:val="007C198A"/>
    <w:rsid w:val="007C1A75"/>
    <w:rsid w:val="007C1B9F"/>
    <w:rsid w:val="007C276D"/>
    <w:rsid w:val="007C2CC9"/>
    <w:rsid w:val="007C2CDD"/>
    <w:rsid w:val="007C3979"/>
    <w:rsid w:val="007C40F6"/>
    <w:rsid w:val="007C5E2B"/>
    <w:rsid w:val="007C60A4"/>
    <w:rsid w:val="007C6331"/>
    <w:rsid w:val="007C7956"/>
    <w:rsid w:val="007D20A4"/>
    <w:rsid w:val="007D27BB"/>
    <w:rsid w:val="007D314D"/>
    <w:rsid w:val="007D3C1D"/>
    <w:rsid w:val="007D4303"/>
    <w:rsid w:val="007D498F"/>
    <w:rsid w:val="007D4D82"/>
    <w:rsid w:val="007D57A8"/>
    <w:rsid w:val="007D5B73"/>
    <w:rsid w:val="007D628A"/>
    <w:rsid w:val="007D6C8E"/>
    <w:rsid w:val="007E06A1"/>
    <w:rsid w:val="007E3A10"/>
    <w:rsid w:val="007E5B90"/>
    <w:rsid w:val="007E6480"/>
    <w:rsid w:val="007E64B7"/>
    <w:rsid w:val="007E6DCD"/>
    <w:rsid w:val="007E7511"/>
    <w:rsid w:val="007E7FE7"/>
    <w:rsid w:val="007F0A6B"/>
    <w:rsid w:val="007F22B5"/>
    <w:rsid w:val="007F4BFA"/>
    <w:rsid w:val="007F4CF4"/>
    <w:rsid w:val="007F4FF5"/>
    <w:rsid w:val="007F71D6"/>
    <w:rsid w:val="007F7C3C"/>
    <w:rsid w:val="008000E8"/>
    <w:rsid w:val="008009C2"/>
    <w:rsid w:val="008012C5"/>
    <w:rsid w:val="00801EC2"/>
    <w:rsid w:val="00802A90"/>
    <w:rsid w:val="00802F1F"/>
    <w:rsid w:val="00803172"/>
    <w:rsid w:val="00803421"/>
    <w:rsid w:val="008040A8"/>
    <w:rsid w:val="008065DF"/>
    <w:rsid w:val="00806ACA"/>
    <w:rsid w:val="008071A5"/>
    <w:rsid w:val="00807DC8"/>
    <w:rsid w:val="008109FB"/>
    <w:rsid w:val="00810BC4"/>
    <w:rsid w:val="00811DB7"/>
    <w:rsid w:val="0081475C"/>
    <w:rsid w:val="00814878"/>
    <w:rsid w:val="00814B09"/>
    <w:rsid w:val="00814D9C"/>
    <w:rsid w:val="00816379"/>
    <w:rsid w:val="00816CC3"/>
    <w:rsid w:val="008175FC"/>
    <w:rsid w:val="0082138C"/>
    <w:rsid w:val="00821550"/>
    <w:rsid w:val="00821A1B"/>
    <w:rsid w:val="00821BB6"/>
    <w:rsid w:val="00822078"/>
    <w:rsid w:val="008222C0"/>
    <w:rsid w:val="008228EA"/>
    <w:rsid w:val="00823B63"/>
    <w:rsid w:val="00824B0B"/>
    <w:rsid w:val="008265E2"/>
    <w:rsid w:val="00826845"/>
    <w:rsid w:val="00826A4D"/>
    <w:rsid w:val="0083006C"/>
    <w:rsid w:val="0083118F"/>
    <w:rsid w:val="00831264"/>
    <w:rsid w:val="008314D8"/>
    <w:rsid w:val="00831844"/>
    <w:rsid w:val="0083198C"/>
    <w:rsid w:val="00831DF9"/>
    <w:rsid w:val="0083353E"/>
    <w:rsid w:val="00833B5C"/>
    <w:rsid w:val="008351F9"/>
    <w:rsid w:val="008357F4"/>
    <w:rsid w:val="008377F0"/>
    <w:rsid w:val="00837CC8"/>
    <w:rsid w:val="00837DAF"/>
    <w:rsid w:val="0084296C"/>
    <w:rsid w:val="00843037"/>
    <w:rsid w:val="00843E64"/>
    <w:rsid w:val="00843E67"/>
    <w:rsid w:val="0084491B"/>
    <w:rsid w:val="008454F2"/>
    <w:rsid w:val="0084566C"/>
    <w:rsid w:val="00845C1C"/>
    <w:rsid w:val="00851377"/>
    <w:rsid w:val="00851DA5"/>
    <w:rsid w:val="00852924"/>
    <w:rsid w:val="00852C68"/>
    <w:rsid w:val="00852FA0"/>
    <w:rsid w:val="0085477E"/>
    <w:rsid w:val="0085490F"/>
    <w:rsid w:val="008550FF"/>
    <w:rsid w:val="00855509"/>
    <w:rsid w:val="008561B2"/>
    <w:rsid w:val="00856976"/>
    <w:rsid w:val="008603C4"/>
    <w:rsid w:val="00860DA8"/>
    <w:rsid w:val="0086120F"/>
    <w:rsid w:val="008615D9"/>
    <w:rsid w:val="00861D55"/>
    <w:rsid w:val="00862306"/>
    <w:rsid w:val="00863E78"/>
    <w:rsid w:val="00864515"/>
    <w:rsid w:val="008646D6"/>
    <w:rsid w:val="00865FFC"/>
    <w:rsid w:val="00866B74"/>
    <w:rsid w:val="00867B38"/>
    <w:rsid w:val="00867C5A"/>
    <w:rsid w:val="00872EEB"/>
    <w:rsid w:val="00874401"/>
    <w:rsid w:val="00874636"/>
    <w:rsid w:val="008757C4"/>
    <w:rsid w:val="0087627C"/>
    <w:rsid w:val="00877CA3"/>
    <w:rsid w:val="00880394"/>
    <w:rsid w:val="008806B8"/>
    <w:rsid w:val="00880D51"/>
    <w:rsid w:val="00880EB2"/>
    <w:rsid w:val="008811CE"/>
    <w:rsid w:val="008823C1"/>
    <w:rsid w:val="00882828"/>
    <w:rsid w:val="00882C35"/>
    <w:rsid w:val="00882FC7"/>
    <w:rsid w:val="00883913"/>
    <w:rsid w:val="00883AB1"/>
    <w:rsid w:val="00884D65"/>
    <w:rsid w:val="00885101"/>
    <w:rsid w:val="00885145"/>
    <w:rsid w:val="00887298"/>
    <w:rsid w:val="00887ED0"/>
    <w:rsid w:val="008926E7"/>
    <w:rsid w:val="0089281C"/>
    <w:rsid w:val="00892B78"/>
    <w:rsid w:val="00892B9B"/>
    <w:rsid w:val="00896E38"/>
    <w:rsid w:val="008A1F7D"/>
    <w:rsid w:val="008A2EE2"/>
    <w:rsid w:val="008A46BE"/>
    <w:rsid w:val="008A4A6E"/>
    <w:rsid w:val="008A583C"/>
    <w:rsid w:val="008A66C1"/>
    <w:rsid w:val="008A671B"/>
    <w:rsid w:val="008B0EE7"/>
    <w:rsid w:val="008B155B"/>
    <w:rsid w:val="008B23BA"/>
    <w:rsid w:val="008B24A9"/>
    <w:rsid w:val="008B3C3D"/>
    <w:rsid w:val="008B3D72"/>
    <w:rsid w:val="008B4471"/>
    <w:rsid w:val="008B4C87"/>
    <w:rsid w:val="008B5063"/>
    <w:rsid w:val="008B5262"/>
    <w:rsid w:val="008B7139"/>
    <w:rsid w:val="008B7CB9"/>
    <w:rsid w:val="008C0A70"/>
    <w:rsid w:val="008C0FBF"/>
    <w:rsid w:val="008C3978"/>
    <w:rsid w:val="008C49BE"/>
    <w:rsid w:val="008C4B6B"/>
    <w:rsid w:val="008C582D"/>
    <w:rsid w:val="008C7B2E"/>
    <w:rsid w:val="008D00BD"/>
    <w:rsid w:val="008D07D0"/>
    <w:rsid w:val="008D0CB4"/>
    <w:rsid w:val="008D1BC1"/>
    <w:rsid w:val="008D2D60"/>
    <w:rsid w:val="008D2D7E"/>
    <w:rsid w:val="008D4319"/>
    <w:rsid w:val="008D687B"/>
    <w:rsid w:val="008D6E61"/>
    <w:rsid w:val="008D7CE5"/>
    <w:rsid w:val="008E29EB"/>
    <w:rsid w:val="008E3873"/>
    <w:rsid w:val="008E4FFE"/>
    <w:rsid w:val="008E6563"/>
    <w:rsid w:val="008E6CF5"/>
    <w:rsid w:val="008E6D6D"/>
    <w:rsid w:val="008F0CDF"/>
    <w:rsid w:val="008F0E90"/>
    <w:rsid w:val="008F263B"/>
    <w:rsid w:val="008F2D98"/>
    <w:rsid w:val="008F3A0E"/>
    <w:rsid w:val="008F3C27"/>
    <w:rsid w:val="008F40FD"/>
    <w:rsid w:val="008F44EA"/>
    <w:rsid w:val="008F60FB"/>
    <w:rsid w:val="008F6D1A"/>
    <w:rsid w:val="008F7837"/>
    <w:rsid w:val="008F7CB5"/>
    <w:rsid w:val="008F7FC6"/>
    <w:rsid w:val="00900935"/>
    <w:rsid w:val="00901A9E"/>
    <w:rsid w:val="0090214A"/>
    <w:rsid w:val="00903959"/>
    <w:rsid w:val="009057A7"/>
    <w:rsid w:val="00906719"/>
    <w:rsid w:val="00907C64"/>
    <w:rsid w:val="0091030D"/>
    <w:rsid w:val="00910327"/>
    <w:rsid w:val="009104F9"/>
    <w:rsid w:val="00912559"/>
    <w:rsid w:val="009138E3"/>
    <w:rsid w:val="00913C0C"/>
    <w:rsid w:val="009144D9"/>
    <w:rsid w:val="00914C4E"/>
    <w:rsid w:val="009164AD"/>
    <w:rsid w:val="00916B46"/>
    <w:rsid w:val="009173F3"/>
    <w:rsid w:val="0091764F"/>
    <w:rsid w:val="009177FD"/>
    <w:rsid w:val="009208AF"/>
    <w:rsid w:val="009209E3"/>
    <w:rsid w:val="0092130E"/>
    <w:rsid w:val="00921D4E"/>
    <w:rsid w:val="00922096"/>
    <w:rsid w:val="009223CB"/>
    <w:rsid w:val="00924416"/>
    <w:rsid w:val="0092511E"/>
    <w:rsid w:val="0092561B"/>
    <w:rsid w:val="0092600C"/>
    <w:rsid w:val="009269CC"/>
    <w:rsid w:val="00927165"/>
    <w:rsid w:val="00927CD9"/>
    <w:rsid w:val="00931094"/>
    <w:rsid w:val="00931A41"/>
    <w:rsid w:val="00931BD9"/>
    <w:rsid w:val="00932B89"/>
    <w:rsid w:val="00933076"/>
    <w:rsid w:val="00934C4F"/>
    <w:rsid w:val="009353BA"/>
    <w:rsid w:val="00935751"/>
    <w:rsid w:val="0093658A"/>
    <w:rsid w:val="00936FF5"/>
    <w:rsid w:val="00937675"/>
    <w:rsid w:val="00941395"/>
    <w:rsid w:val="0094459F"/>
    <w:rsid w:val="00944B95"/>
    <w:rsid w:val="00944F43"/>
    <w:rsid w:val="009458B1"/>
    <w:rsid w:val="009468E2"/>
    <w:rsid w:val="00947A17"/>
    <w:rsid w:val="00950831"/>
    <w:rsid w:val="009508FB"/>
    <w:rsid w:val="00951134"/>
    <w:rsid w:val="00951CEF"/>
    <w:rsid w:val="00952336"/>
    <w:rsid w:val="00953BA1"/>
    <w:rsid w:val="00954330"/>
    <w:rsid w:val="00954EB8"/>
    <w:rsid w:val="00955FDE"/>
    <w:rsid w:val="00957B6C"/>
    <w:rsid w:val="00957F22"/>
    <w:rsid w:val="00960437"/>
    <w:rsid w:val="00962F7E"/>
    <w:rsid w:val="00962FA3"/>
    <w:rsid w:val="00963E85"/>
    <w:rsid w:val="00964F19"/>
    <w:rsid w:val="009652C1"/>
    <w:rsid w:val="0096689E"/>
    <w:rsid w:val="0096691E"/>
    <w:rsid w:val="00966D30"/>
    <w:rsid w:val="00970D0D"/>
    <w:rsid w:val="0097114A"/>
    <w:rsid w:val="009715CE"/>
    <w:rsid w:val="009717ED"/>
    <w:rsid w:val="00972320"/>
    <w:rsid w:val="00974B1A"/>
    <w:rsid w:val="009752DC"/>
    <w:rsid w:val="00975511"/>
    <w:rsid w:val="00975E70"/>
    <w:rsid w:val="0097695F"/>
    <w:rsid w:val="00977D82"/>
    <w:rsid w:val="00980717"/>
    <w:rsid w:val="009809D8"/>
    <w:rsid w:val="00980F22"/>
    <w:rsid w:val="009822EF"/>
    <w:rsid w:val="0098430B"/>
    <w:rsid w:val="00985B84"/>
    <w:rsid w:val="009863E8"/>
    <w:rsid w:val="009866FA"/>
    <w:rsid w:val="009905E5"/>
    <w:rsid w:val="00990A8D"/>
    <w:rsid w:val="00990F03"/>
    <w:rsid w:val="00990FBC"/>
    <w:rsid w:val="009910EF"/>
    <w:rsid w:val="00991C13"/>
    <w:rsid w:val="00992A32"/>
    <w:rsid w:val="009930D8"/>
    <w:rsid w:val="00993685"/>
    <w:rsid w:val="00994E8C"/>
    <w:rsid w:val="00996D27"/>
    <w:rsid w:val="009A0567"/>
    <w:rsid w:val="009A2B35"/>
    <w:rsid w:val="009A2CA6"/>
    <w:rsid w:val="009A2D62"/>
    <w:rsid w:val="009A2E15"/>
    <w:rsid w:val="009A30B5"/>
    <w:rsid w:val="009A4C00"/>
    <w:rsid w:val="009A4E14"/>
    <w:rsid w:val="009A6B6D"/>
    <w:rsid w:val="009A6DF2"/>
    <w:rsid w:val="009A7AAF"/>
    <w:rsid w:val="009A7CE9"/>
    <w:rsid w:val="009B06BC"/>
    <w:rsid w:val="009B098E"/>
    <w:rsid w:val="009B0B41"/>
    <w:rsid w:val="009B0D04"/>
    <w:rsid w:val="009B37DB"/>
    <w:rsid w:val="009B46B8"/>
    <w:rsid w:val="009B4E3C"/>
    <w:rsid w:val="009B5FBC"/>
    <w:rsid w:val="009B65D9"/>
    <w:rsid w:val="009B7BD9"/>
    <w:rsid w:val="009C07E4"/>
    <w:rsid w:val="009C0851"/>
    <w:rsid w:val="009C20C8"/>
    <w:rsid w:val="009C3ED1"/>
    <w:rsid w:val="009C5EC2"/>
    <w:rsid w:val="009C6822"/>
    <w:rsid w:val="009C7016"/>
    <w:rsid w:val="009C7251"/>
    <w:rsid w:val="009C75AE"/>
    <w:rsid w:val="009D124D"/>
    <w:rsid w:val="009D1C0F"/>
    <w:rsid w:val="009D30F8"/>
    <w:rsid w:val="009D3B13"/>
    <w:rsid w:val="009D40C5"/>
    <w:rsid w:val="009D4668"/>
    <w:rsid w:val="009D5648"/>
    <w:rsid w:val="009D5FD0"/>
    <w:rsid w:val="009D6E64"/>
    <w:rsid w:val="009D76C9"/>
    <w:rsid w:val="009D7CA1"/>
    <w:rsid w:val="009E0CD8"/>
    <w:rsid w:val="009E15BF"/>
    <w:rsid w:val="009E19C4"/>
    <w:rsid w:val="009E2657"/>
    <w:rsid w:val="009E387D"/>
    <w:rsid w:val="009E39DF"/>
    <w:rsid w:val="009E4ADF"/>
    <w:rsid w:val="009E4C47"/>
    <w:rsid w:val="009E578C"/>
    <w:rsid w:val="009E7423"/>
    <w:rsid w:val="009E7BD0"/>
    <w:rsid w:val="009F02C5"/>
    <w:rsid w:val="009F05D6"/>
    <w:rsid w:val="009F0EB6"/>
    <w:rsid w:val="009F0F5C"/>
    <w:rsid w:val="009F2EB8"/>
    <w:rsid w:val="009F3238"/>
    <w:rsid w:val="009F370F"/>
    <w:rsid w:val="009F4256"/>
    <w:rsid w:val="009F48E3"/>
    <w:rsid w:val="009F5555"/>
    <w:rsid w:val="009F56AD"/>
    <w:rsid w:val="009F5A34"/>
    <w:rsid w:val="009F5A55"/>
    <w:rsid w:val="009F64A8"/>
    <w:rsid w:val="00A030B1"/>
    <w:rsid w:val="00A03F8B"/>
    <w:rsid w:val="00A04FCC"/>
    <w:rsid w:val="00A05E1C"/>
    <w:rsid w:val="00A072FA"/>
    <w:rsid w:val="00A07F9C"/>
    <w:rsid w:val="00A10480"/>
    <w:rsid w:val="00A10956"/>
    <w:rsid w:val="00A10D1A"/>
    <w:rsid w:val="00A11BB7"/>
    <w:rsid w:val="00A11CB4"/>
    <w:rsid w:val="00A11F21"/>
    <w:rsid w:val="00A12056"/>
    <w:rsid w:val="00A12120"/>
    <w:rsid w:val="00A12595"/>
    <w:rsid w:val="00A12A9F"/>
    <w:rsid w:val="00A12ADF"/>
    <w:rsid w:val="00A133E0"/>
    <w:rsid w:val="00A14505"/>
    <w:rsid w:val="00A14984"/>
    <w:rsid w:val="00A166A5"/>
    <w:rsid w:val="00A16E15"/>
    <w:rsid w:val="00A17CE1"/>
    <w:rsid w:val="00A21793"/>
    <w:rsid w:val="00A21D4C"/>
    <w:rsid w:val="00A2203B"/>
    <w:rsid w:val="00A220EE"/>
    <w:rsid w:val="00A22389"/>
    <w:rsid w:val="00A233DA"/>
    <w:rsid w:val="00A23F4D"/>
    <w:rsid w:val="00A24823"/>
    <w:rsid w:val="00A255BC"/>
    <w:rsid w:val="00A27131"/>
    <w:rsid w:val="00A3053D"/>
    <w:rsid w:val="00A32820"/>
    <w:rsid w:val="00A32BD8"/>
    <w:rsid w:val="00A33F69"/>
    <w:rsid w:val="00A3579D"/>
    <w:rsid w:val="00A359F2"/>
    <w:rsid w:val="00A3677D"/>
    <w:rsid w:val="00A36A04"/>
    <w:rsid w:val="00A37469"/>
    <w:rsid w:val="00A40B94"/>
    <w:rsid w:val="00A41023"/>
    <w:rsid w:val="00A41764"/>
    <w:rsid w:val="00A4275E"/>
    <w:rsid w:val="00A42BFC"/>
    <w:rsid w:val="00A46396"/>
    <w:rsid w:val="00A4680C"/>
    <w:rsid w:val="00A46FDC"/>
    <w:rsid w:val="00A47A9A"/>
    <w:rsid w:val="00A47C2B"/>
    <w:rsid w:val="00A50443"/>
    <w:rsid w:val="00A507D7"/>
    <w:rsid w:val="00A5125C"/>
    <w:rsid w:val="00A51CB9"/>
    <w:rsid w:val="00A5357C"/>
    <w:rsid w:val="00A54067"/>
    <w:rsid w:val="00A55040"/>
    <w:rsid w:val="00A554CE"/>
    <w:rsid w:val="00A55AB5"/>
    <w:rsid w:val="00A567BF"/>
    <w:rsid w:val="00A570B5"/>
    <w:rsid w:val="00A57B90"/>
    <w:rsid w:val="00A60D09"/>
    <w:rsid w:val="00A61E0C"/>
    <w:rsid w:val="00A620AB"/>
    <w:rsid w:val="00A6284B"/>
    <w:rsid w:val="00A641DF"/>
    <w:rsid w:val="00A658E8"/>
    <w:rsid w:val="00A66221"/>
    <w:rsid w:val="00A664C1"/>
    <w:rsid w:val="00A672CB"/>
    <w:rsid w:val="00A70C2C"/>
    <w:rsid w:val="00A70C6F"/>
    <w:rsid w:val="00A71FB1"/>
    <w:rsid w:val="00A72098"/>
    <w:rsid w:val="00A72767"/>
    <w:rsid w:val="00A72C2E"/>
    <w:rsid w:val="00A733E3"/>
    <w:rsid w:val="00A73AC4"/>
    <w:rsid w:val="00A73D7E"/>
    <w:rsid w:val="00A77108"/>
    <w:rsid w:val="00A77422"/>
    <w:rsid w:val="00A80F65"/>
    <w:rsid w:val="00A816DC"/>
    <w:rsid w:val="00A817A4"/>
    <w:rsid w:val="00A83585"/>
    <w:rsid w:val="00A9170F"/>
    <w:rsid w:val="00A91D13"/>
    <w:rsid w:val="00A93028"/>
    <w:rsid w:val="00A96009"/>
    <w:rsid w:val="00A96D1C"/>
    <w:rsid w:val="00A9751C"/>
    <w:rsid w:val="00A97AF4"/>
    <w:rsid w:val="00A97C83"/>
    <w:rsid w:val="00AA0FE6"/>
    <w:rsid w:val="00AA4E0A"/>
    <w:rsid w:val="00AA5729"/>
    <w:rsid w:val="00AB195E"/>
    <w:rsid w:val="00AB2640"/>
    <w:rsid w:val="00AB287C"/>
    <w:rsid w:val="00AB29B9"/>
    <w:rsid w:val="00AB2D25"/>
    <w:rsid w:val="00AB31C3"/>
    <w:rsid w:val="00AB39EF"/>
    <w:rsid w:val="00AB3BB0"/>
    <w:rsid w:val="00AB61AB"/>
    <w:rsid w:val="00AB63B8"/>
    <w:rsid w:val="00AB6A21"/>
    <w:rsid w:val="00AB6CE4"/>
    <w:rsid w:val="00AB6DF8"/>
    <w:rsid w:val="00AB6F37"/>
    <w:rsid w:val="00AB7B4B"/>
    <w:rsid w:val="00AC0819"/>
    <w:rsid w:val="00AC1DF1"/>
    <w:rsid w:val="00AC2103"/>
    <w:rsid w:val="00AC330D"/>
    <w:rsid w:val="00AC684C"/>
    <w:rsid w:val="00AC712C"/>
    <w:rsid w:val="00AD000D"/>
    <w:rsid w:val="00AD0685"/>
    <w:rsid w:val="00AD11F3"/>
    <w:rsid w:val="00AD1C9E"/>
    <w:rsid w:val="00AD2D0D"/>
    <w:rsid w:val="00AD377B"/>
    <w:rsid w:val="00AD3CF9"/>
    <w:rsid w:val="00AD46B9"/>
    <w:rsid w:val="00AD65B2"/>
    <w:rsid w:val="00AD7D6B"/>
    <w:rsid w:val="00AE0C28"/>
    <w:rsid w:val="00AE23DA"/>
    <w:rsid w:val="00AE34AB"/>
    <w:rsid w:val="00AE3C5B"/>
    <w:rsid w:val="00AE45A8"/>
    <w:rsid w:val="00AE4A42"/>
    <w:rsid w:val="00AE51A7"/>
    <w:rsid w:val="00AE555E"/>
    <w:rsid w:val="00AE7A03"/>
    <w:rsid w:val="00AE7A2D"/>
    <w:rsid w:val="00AE7F5B"/>
    <w:rsid w:val="00AF0DEE"/>
    <w:rsid w:val="00AF193C"/>
    <w:rsid w:val="00AF2035"/>
    <w:rsid w:val="00AF2107"/>
    <w:rsid w:val="00AF2838"/>
    <w:rsid w:val="00AF2FB4"/>
    <w:rsid w:val="00AF50D0"/>
    <w:rsid w:val="00AF5B88"/>
    <w:rsid w:val="00AF6AD0"/>
    <w:rsid w:val="00B03A14"/>
    <w:rsid w:val="00B054E0"/>
    <w:rsid w:val="00B06248"/>
    <w:rsid w:val="00B066C0"/>
    <w:rsid w:val="00B10983"/>
    <w:rsid w:val="00B10C4A"/>
    <w:rsid w:val="00B10E08"/>
    <w:rsid w:val="00B10F2F"/>
    <w:rsid w:val="00B132A9"/>
    <w:rsid w:val="00B135DB"/>
    <w:rsid w:val="00B148AB"/>
    <w:rsid w:val="00B16C9A"/>
    <w:rsid w:val="00B16DB0"/>
    <w:rsid w:val="00B16DDC"/>
    <w:rsid w:val="00B1740B"/>
    <w:rsid w:val="00B174F2"/>
    <w:rsid w:val="00B179D1"/>
    <w:rsid w:val="00B20365"/>
    <w:rsid w:val="00B22EDD"/>
    <w:rsid w:val="00B23C35"/>
    <w:rsid w:val="00B23EE8"/>
    <w:rsid w:val="00B24095"/>
    <w:rsid w:val="00B246CF"/>
    <w:rsid w:val="00B24846"/>
    <w:rsid w:val="00B2594D"/>
    <w:rsid w:val="00B25F47"/>
    <w:rsid w:val="00B26114"/>
    <w:rsid w:val="00B324D5"/>
    <w:rsid w:val="00B32E6B"/>
    <w:rsid w:val="00B33D3E"/>
    <w:rsid w:val="00B343F7"/>
    <w:rsid w:val="00B344CF"/>
    <w:rsid w:val="00B344E0"/>
    <w:rsid w:val="00B353E1"/>
    <w:rsid w:val="00B35698"/>
    <w:rsid w:val="00B40005"/>
    <w:rsid w:val="00B40F67"/>
    <w:rsid w:val="00B414DB"/>
    <w:rsid w:val="00B41F12"/>
    <w:rsid w:val="00B42E58"/>
    <w:rsid w:val="00B43E13"/>
    <w:rsid w:val="00B44DD6"/>
    <w:rsid w:val="00B465DC"/>
    <w:rsid w:val="00B476CF"/>
    <w:rsid w:val="00B47AAA"/>
    <w:rsid w:val="00B511FE"/>
    <w:rsid w:val="00B52559"/>
    <w:rsid w:val="00B541D9"/>
    <w:rsid w:val="00B54CF7"/>
    <w:rsid w:val="00B61691"/>
    <w:rsid w:val="00B618D2"/>
    <w:rsid w:val="00B64141"/>
    <w:rsid w:val="00B64A2A"/>
    <w:rsid w:val="00B6571F"/>
    <w:rsid w:val="00B67067"/>
    <w:rsid w:val="00B67C40"/>
    <w:rsid w:val="00B70E23"/>
    <w:rsid w:val="00B71003"/>
    <w:rsid w:val="00B71AA3"/>
    <w:rsid w:val="00B7216C"/>
    <w:rsid w:val="00B748E3"/>
    <w:rsid w:val="00B74D04"/>
    <w:rsid w:val="00B80429"/>
    <w:rsid w:val="00B81553"/>
    <w:rsid w:val="00B828AA"/>
    <w:rsid w:val="00B83CFE"/>
    <w:rsid w:val="00B84070"/>
    <w:rsid w:val="00B8488C"/>
    <w:rsid w:val="00B85388"/>
    <w:rsid w:val="00B90392"/>
    <w:rsid w:val="00B90741"/>
    <w:rsid w:val="00B91092"/>
    <w:rsid w:val="00B9288B"/>
    <w:rsid w:val="00B9301A"/>
    <w:rsid w:val="00B93226"/>
    <w:rsid w:val="00B932BF"/>
    <w:rsid w:val="00B93F46"/>
    <w:rsid w:val="00B9469F"/>
    <w:rsid w:val="00B94A31"/>
    <w:rsid w:val="00B95A49"/>
    <w:rsid w:val="00B9744C"/>
    <w:rsid w:val="00B975F9"/>
    <w:rsid w:val="00BA0EBF"/>
    <w:rsid w:val="00BA119D"/>
    <w:rsid w:val="00BA20E7"/>
    <w:rsid w:val="00BA33C4"/>
    <w:rsid w:val="00BA4082"/>
    <w:rsid w:val="00BA4698"/>
    <w:rsid w:val="00BA4A9B"/>
    <w:rsid w:val="00BA4C78"/>
    <w:rsid w:val="00BA552F"/>
    <w:rsid w:val="00BA5853"/>
    <w:rsid w:val="00BA5D70"/>
    <w:rsid w:val="00BA5DA6"/>
    <w:rsid w:val="00BA5DDF"/>
    <w:rsid w:val="00BA6B58"/>
    <w:rsid w:val="00BB1389"/>
    <w:rsid w:val="00BB1E33"/>
    <w:rsid w:val="00BB246C"/>
    <w:rsid w:val="00BB3050"/>
    <w:rsid w:val="00BB339B"/>
    <w:rsid w:val="00BB3705"/>
    <w:rsid w:val="00BB3A5F"/>
    <w:rsid w:val="00BB4444"/>
    <w:rsid w:val="00BB5CAE"/>
    <w:rsid w:val="00BB5D4D"/>
    <w:rsid w:val="00BB6A53"/>
    <w:rsid w:val="00BB70F7"/>
    <w:rsid w:val="00BB7939"/>
    <w:rsid w:val="00BC0688"/>
    <w:rsid w:val="00BC12BE"/>
    <w:rsid w:val="00BC14F6"/>
    <w:rsid w:val="00BC174C"/>
    <w:rsid w:val="00BC3332"/>
    <w:rsid w:val="00BC4D39"/>
    <w:rsid w:val="00BC622A"/>
    <w:rsid w:val="00BC6C7A"/>
    <w:rsid w:val="00BD006F"/>
    <w:rsid w:val="00BD011F"/>
    <w:rsid w:val="00BD1909"/>
    <w:rsid w:val="00BD1A00"/>
    <w:rsid w:val="00BD268E"/>
    <w:rsid w:val="00BD2E5F"/>
    <w:rsid w:val="00BD3C39"/>
    <w:rsid w:val="00BD4515"/>
    <w:rsid w:val="00BD4D48"/>
    <w:rsid w:val="00BD6128"/>
    <w:rsid w:val="00BD6B7E"/>
    <w:rsid w:val="00BD6D87"/>
    <w:rsid w:val="00BD7AD5"/>
    <w:rsid w:val="00BE06D9"/>
    <w:rsid w:val="00BE2AD3"/>
    <w:rsid w:val="00BE3334"/>
    <w:rsid w:val="00BE38E7"/>
    <w:rsid w:val="00BE3E3B"/>
    <w:rsid w:val="00BE4BD0"/>
    <w:rsid w:val="00BE50D2"/>
    <w:rsid w:val="00BE51A8"/>
    <w:rsid w:val="00BE58C7"/>
    <w:rsid w:val="00BE5F97"/>
    <w:rsid w:val="00BE6AB1"/>
    <w:rsid w:val="00BE6B5B"/>
    <w:rsid w:val="00BE73A7"/>
    <w:rsid w:val="00BE7BF8"/>
    <w:rsid w:val="00BF01DE"/>
    <w:rsid w:val="00BF123A"/>
    <w:rsid w:val="00BF238E"/>
    <w:rsid w:val="00BF2A0D"/>
    <w:rsid w:val="00BF3B22"/>
    <w:rsid w:val="00BF3FFD"/>
    <w:rsid w:val="00BF4158"/>
    <w:rsid w:val="00BF4639"/>
    <w:rsid w:val="00BF58E7"/>
    <w:rsid w:val="00BF63A2"/>
    <w:rsid w:val="00BF73AA"/>
    <w:rsid w:val="00BF7957"/>
    <w:rsid w:val="00BF7E4A"/>
    <w:rsid w:val="00C007F2"/>
    <w:rsid w:val="00C01104"/>
    <w:rsid w:val="00C011C0"/>
    <w:rsid w:val="00C01460"/>
    <w:rsid w:val="00C0161F"/>
    <w:rsid w:val="00C01FF9"/>
    <w:rsid w:val="00C02DAD"/>
    <w:rsid w:val="00C03DC0"/>
    <w:rsid w:val="00C046FF"/>
    <w:rsid w:val="00C04ADE"/>
    <w:rsid w:val="00C06154"/>
    <w:rsid w:val="00C0706A"/>
    <w:rsid w:val="00C07DB6"/>
    <w:rsid w:val="00C100CB"/>
    <w:rsid w:val="00C12C60"/>
    <w:rsid w:val="00C13DE5"/>
    <w:rsid w:val="00C14ABA"/>
    <w:rsid w:val="00C1636D"/>
    <w:rsid w:val="00C20001"/>
    <w:rsid w:val="00C2033B"/>
    <w:rsid w:val="00C2069D"/>
    <w:rsid w:val="00C21A24"/>
    <w:rsid w:val="00C22475"/>
    <w:rsid w:val="00C226E6"/>
    <w:rsid w:val="00C22B76"/>
    <w:rsid w:val="00C24250"/>
    <w:rsid w:val="00C24D29"/>
    <w:rsid w:val="00C2525F"/>
    <w:rsid w:val="00C25EB7"/>
    <w:rsid w:val="00C3019D"/>
    <w:rsid w:val="00C30346"/>
    <w:rsid w:val="00C30701"/>
    <w:rsid w:val="00C31E35"/>
    <w:rsid w:val="00C32061"/>
    <w:rsid w:val="00C337D1"/>
    <w:rsid w:val="00C33B05"/>
    <w:rsid w:val="00C34CAA"/>
    <w:rsid w:val="00C34CF1"/>
    <w:rsid w:val="00C35592"/>
    <w:rsid w:val="00C35F57"/>
    <w:rsid w:val="00C36E3F"/>
    <w:rsid w:val="00C40309"/>
    <w:rsid w:val="00C4099F"/>
    <w:rsid w:val="00C412A2"/>
    <w:rsid w:val="00C41F98"/>
    <w:rsid w:val="00C427C1"/>
    <w:rsid w:val="00C431C8"/>
    <w:rsid w:val="00C43A07"/>
    <w:rsid w:val="00C440E5"/>
    <w:rsid w:val="00C44303"/>
    <w:rsid w:val="00C4586A"/>
    <w:rsid w:val="00C473E9"/>
    <w:rsid w:val="00C50827"/>
    <w:rsid w:val="00C51768"/>
    <w:rsid w:val="00C517A0"/>
    <w:rsid w:val="00C51DD9"/>
    <w:rsid w:val="00C51E00"/>
    <w:rsid w:val="00C520C8"/>
    <w:rsid w:val="00C5297B"/>
    <w:rsid w:val="00C5372E"/>
    <w:rsid w:val="00C54A79"/>
    <w:rsid w:val="00C56579"/>
    <w:rsid w:val="00C56EC1"/>
    <w:rsid w:val="00C571AE"/>
    <w:rsid w:val="00C57C8A"/>
    <w:rsid w:val="00C62580"/>
    <w:rsid w:val="00C62BE1"/>
    <w:rsid w:val="00C6573B"/>
    <w:rsid w:val="00C6629C"/>
    <w:rsid w:val="00C673CE"/>
    <w:rsid w:val="00C704B3"/>
    <w:rsid w:val="00C7223F"/>
    <w:rsid w:val="00C73E44"/>
    <w:rsid w:val="00C75461"/>
    <w:rsid w:val="00C7661C"/>
    <w:rsid w:val="00C76B65"/>
    <w:rsid w:val="00C7710C"/>
    <w:rsid w:val="00C7767D"/>
    <w:rsid w:val="00C77CF9"/>
    <w:rsid w:val="00C808A8"/>
    <w:rsid w:val="00C80A97"/>
    <w:rsid w:val="00C80C85"/>
    <w:rsid w:val="00C816EC"/>
    <w:rsid w:val="00C822E7"/>
    <w:rsid w:val="00C828AB"/>
    <w:rsid w:val="00C82C60"/>
    <w:rsid w:val="00C82EAA"/>
    <w:rsid w:val="00C84626"/>
    <w:rsid w:val="00C869AF"/>
    <w:rsid w:val="00C8728A"/>
    <w:rsid w:val="00C87334"/>
    <w:rsid w:val="00C879FC"/>
    <w:rsid w:val="00C87A5A"/>
    <w:rsid w:val="00C9037B"/>
    <w:rsid w:val="00C9433F"/>
    <w:rsid w:val="00C94A25"/>
    <w:rsid w:val="00C95591"/>
    <w:rsid w:val="00CA0935"/>
    <w:rsid w:val="00CA143D"/>
    <w:rsid w:val="00CA1774"/>
    <w:rsid w:val="00CA2565"/>
    <w:rsid w:val="00CA31E4"/>
    <w:rsid w:val="00CA32AF"/>
    <w:rsid w:val="00CA4DC5"/>
    <w:rsid w:val="00CA5D60"/>
    <w:rsid w:val="00CA5F1D"/>
    <w:rsid w:val="00CA5FEE"/>
    <w:rsid w:val="00CA71DB"/>
    <w:rsid w:val="00CA73BA"/>
    <w:rsid w:val="00CB1535"/>
    <w:rsid w:val="00CB1A71"/>
    <w:rsid w:val="00CB2F1F"/>
    <w:rsid w:val="00CB32D1"/>
    <w:rsid w:val="00CB4302"/>
    <w:rsid w:val="00CB5172"/>
    <w:rsid w:val="00CB596F"/>
    <w:rsid w:val="00CB635F"/>
    <w:rsid w:val="00CB7648"/>
    <w:rsid w:val="00CB7B84"/>
    <w:rsid w:val="00CC0700"/>
    <w:rsid w:val="00CC09EC"/>
    <w:rsid w:val="00CC1E99"/>
    <w:rsid w:val="00CC216D"/>
    <w:rsid w:val="00CC222D"/>
    <w:rsid w:val="00CC2382"/>
    <w:rsid w:val="00CC3C6A"/>
    <w:rsid w:val="00CC4434"/>
    <w:rsid w:val="00CC4CE6"/>
    <w:rsid w:val="00CC4F7E"/>
    <w:rsid w:val="00CC6D78"/>
    <w:rsid w:val="00CC781E"/>
    <w:rsid w:val="00CD0061"/>
    <w:rsid w:val="00CD04AE"/>
    <w:rsid w:val="00CD065E"/>
    <w:rsid w:val="00CD111F"/>
    <w:rsid w:val="00CD1E48"/>
    <w:rsid w:val="00CD247E"/>
    <w:rsid w:val="00CD261C"/>
    <w:rsid w:val="00CD2751"/>
    <w:rsid w:val="00CD2A79"/>
    <w:rsid w:val="00CD4660"/>
    <w:rsid w:val="00CD4B92"/>
    <w:rsid w:val="00CD4C98"/>
    <w:rsid w:val="00CD5015"/>
    <w:rsid w:val="00CD5871"/>
    <w:rsid w:val="00CD638A"/>
    <w:rsid w:val="00CD6EE5"/>
    <w:rsid w:val="00CD7A14"/>
    <w:rsid w:val="00CD7EE6"/>
    <w:rsid w:val="00CE112D"/>
    <w:rsid w:val="00CE2662"/>
    <w:rsid w:val="00CE2908"/>
    <w:rsid w:val="00CE3416"/>
    <w:rsid w:val="00CE41B8"/>
    <w:rsid w:val="00CE45E0"/>
    <w:rsid w:val="00CE4E65"/>
    <w:rsid w:val="00CE581A"/>
    <w:rsid w:val="00CE58CD"/>
    <w:rsid w:val="00CE5ACB"/>
    <w:rsid w:val="00CE5FB3"/>
    <w:rsid w:val="00CE65B1"/>
    <w:rsid w:val="00CE7708"/>
    <w:rsid w:val="00CE772B"/>
    <w:rsid w:val="00CE7B78"/>
    <w:rsid w:val="00CF2247"/>
    <w:rsid w:val="00CF4E32"/>
    <w:rsid w:val="00CF75F4"/>
    <w:rsid w:val="00CF7A8E"/>
    <w:rsid w:val="00D0017A"/>
    <w:rsid w:val="00D00277"/>
    <w:rsid w:val="00D016AA"/>
    <w:rsid w:val="00D01CA0"/>
    <w:rsid w:val="00D0302E"/>
    <w:rsid w:val="00D032D1"/>
    <w:rsid w:val="00D04B61"/>
    <w:rsid w:val="00D06372"/>
    <w:rsid w:val="00D063F3"/>
    <w:rsid w:val="00D06D2E"/>
    <w:rsid w:val="00D1088B"/>
    <w:rsid w:val="00D137A4"/>
    <w:rsid w:val="00D13EFE"/>
    <w:rsid w:val="00D15DE6"/>
    <w:rsid w:val="00D15E57"/>
    <w:rsid w:val="00D17F41"/>
    <w:rsid w:val="00D20027"/>
    <w:rsid w:val="00D22290"/>
    <w:rsid w:val="00D23F82"/>
    <w:rsid w:val="00D24C80"/>
    <w:rsid w:val="00D24E99"/>
    <w:rsid w:val="00D250A3"/>
    <w:rsid w:val="00D256A4"/>
    <w:rsid w:val="00D25E12"/>
    <w:rsid w:val="00D275F3"/>
    <w:rsid w:val="00D30C5D"/>
    <w:rsid w:val="00D33375"/>
    <w:rsid w:val="00D339ED"/>
    <w:rsid w:val="00D35579"/>
    <w:rsid w:val="00D35B0A"/>
    <w:rsid w:val="00D361A7"/>
    <w:rsid w:val="00D368E2"/>
    <w:rsid w:val="00D41FBD"/>
    <w:rsid w:val="00D4215B"/>
    <w:rsid w:val="00D43749"/>
    <w:rsid w:val="00D43942"/>
    <w:rsid w:val="00D43DA6"/>
    <w:rsid w:val="00D441C8"/>
    <w:rsid w:val="00D44303"/>
    <w:rsid w:val="00D44539"/>
    <w:rsid w:val="00D448DF"/>
    <w:rsid w:val="00D461FD"/>
    <w:rsid w:val="00D47061"/>
    <w:rsid w:val="00D470BA"/>
    <w:rsid w:val="00D472E7"/>
    <w:rsid w:val="00D51FE7"/>
    <w:rsid w:val="00D52DFD"/>
    <w:rsid w:val="00D5555C"/>
    <w:rsid w:val="00D55C32"/>
    <w:rsid w:val="00D56862"/>
    <w:rsid w:val="00D6013D"/>
    <w:rsid w:val="00D61E22"/>
    <w:rsid w:val="00D623F7"/>
    <w:rsid w:val="00D623FA"/>
    <w:rsid w:val="00D624D5"/>
    <w:rsid w:val="00D62661"/>
    <w:rsid w:val="00D62FFE"/>
    <w:rsid w:val="00D639A9"/>
    <w:rsid w:val="00D63DCA"/>
    <w:rsid w:val="00D64A2E"/>
    <w:rsid w:val="00D6706A"/>
    <w:rsid w:val="00D679D8"/>
    <w:rsid w:val="00D71161"/>
    <w:rsid w:val="00D71619"/>
    <w:rsid w:val="00D7185B"/>
    <w:rsid w:val="00D71A0A"/>
    <w:rsid w:val="00D7298C"/>
    <w:rsid w:val="00D7338F"/>
    <w:rsid w:val="00D73587"/>
    <w:rsid w:val="00D7477A"/>
    <w:rsid w:val="00D75B98"/>
    <w:rsid w:val="00D75DAB"/>
    <w:rsid w:val="00D77F41"/>
    <w:rsid w:val="00D81126"/>
    <w:rsid w:val="00D81BAA"/>
    <w:rsid w:val="00D81BFF"/>
    <w:rsid w:val="00D8203E"/>
    <w:rsid w:val="00D82A53"/>
    <w:rsid w:val="00D8366F"/>
    <w:rsid w:val="00D8524A"/>
    <w:rsid w:val="00D8699F"/>
    <w:rsid w:val="00D86F89"/>
    <w:rsid w:val="00D90019"/>
    <w:rsid w:val="00D90F37"/>
    <w:rsid w:val="00D914F7"/>
    <w:rsid w:val="00D91CCC"/>
    <w:rsid w:val="00D927BC"/>
    <w:rsid w:val="00D93947"/>
    <w:rsid w:val="00D93ADF"/>
    <w:rsid w:val="00D941AD"/>
    <w:rsid w:val="00D94F8B"/>
    <w:rsid w:val="00D958C6"/>
    <w:rsid w:val="00D9697A"/>
    <w:rsid w:val="00D97400"/>
    <w:rsid w:val="00DA011D"/>
    <w:rsid w:val="00DA0D26"/>
    <w:rsid w:val="00DA107B"/>
    <w:rsid w:val="00DA27EF"/>
    <w:rsid w:val="00DA3646"/>
    <w:rsid w:val="00DA4091"/>
    <w:rsid w:val="00DA43D4"/>
    <w:rsid w:val="00DA46A9"/>
    <w:rsid w:val="00DA47F5"/>
    <w:rsid w:val="00DA5B01"/>
    <w:rsid w:val="00DA7A76"/>
    <w:rsid w:val="00DB03D5"/>
    <w:rsid w:val="00DB1108"/>
    <w:rsid w:val="00DB1DD7"/>
    <w:rsid w:val="00DB3CAC"/>
    <w:rsid w:val="00DB48A8"/>
    <w:rsid w:val="00DB5A23"/>
    <w:rsid w:val="00DB673E"/>
    <w:rsid w:val="00DC0A60"/>
    <w:rsid w:val="00DC123F"/>
    <w:rsid w:val="00DC1CDD"/>
    <w:rsid w:val="00DC3092"/>
    <w:rsid w:val="00DC50AC"/>
    <w:rsid w:val="00DC5F42"/>
    <w:rsid w:val="00DC62C2"/>
    <w:rsid w:val="00DC668F"/>
    <w:rsid w:val="00DC7931"/>
    <w:rsid w:val="00DC7CE5"/>
    <w:rsid w:val="00DC7D6D"/>
    <w:rsid w:val="00DD0A53"/>
    <w:rsid w:val="00DD0B9D"/>
    <w:rsid w:val="00DD11DB"/>
    <w:rsid w:val="00DD1573"/>
    <w:rsid w:val="00DD1F29"/>
    <w:rsid w:val="00DD242D"/>
    <w:rsid w:val="00DD2F8C"/>
    <w:rsid w:val="00DD50AC"/>
    <w:rsid w:val="00DD5A28"/>
    <w:rsid w:val="00DD63C9"/>
    <w:rsid w:val="00DD6AFF"/>
    <w:rsid w:val="00DD6B3C"/>
    <w:rsid w:val="00DD782F"/>
    <w:rsid w:val="00DE19E6"/>
    <w:rsid w:val="00DE2C19"/>
    <w:rsid w:val="00DE39BB"/>
    <w:rsid w:val="00DE3EC8"/>
    <w:rsid w:val="00DE4088"/>
    <w:rsid w:val="00DE5B43"/>
    <w:rsid w:val="00DE5C2C"/>
    <w:rsid w:val="00DE5D86"/>
    <w:rsid w:val="00DE615B"/>
    <w:rsid w:val="00DE6462"/>
    <w:rsid w:val="00DE67C2"/>
    <w:rsid w:val="00DF01E4"/>
    <w:rsid w:val="00DF0F23"/>
    <w:rsid w:val="00DF2CE6"/>
    <w:rsid w:val="00DF5F0D"/>
    <w:rsid w:val="00DF6903"/>
    <w:rsid w:val="00DF763A"/>
    <w:rsid w:val="00E00187"/>
    <w:rsid w:val="00E01226"/>
    <w:rsid w:val="00E02F2C"/>
    <w:rsid w:val="00E03792"/>
    <w:rsid w:val="00E04F50"/>
    <w:rsid w:val="00E0552D"/>
    <w:rsid w:val="00E06288"/>
    <w:rsid w:val="00E06543"/>
    <w:rsid w:val="00E100D7"/>
    <w:rsid w:val="00E111F2"/>
    <w:rsid w:val="00E12314"/>
    <w:rsid w:val="00E125A3"/>
    <w:rsid w:val="00E12B31"/>
    <w:rsid w:val="00E1371C"/>
    <w:rsid w:val="00E14129"/>
    <w:rsid w:val="00E14A26"/>
    <w:rsid w:val="00E14CD6"/>
    <w:rsid w:val="00E1540C"/>
    <w:rsid w:val="00E1577F"/>
    <w:rsid w:val="00E15C38"/>
    <w:rsid w:val="00E15E6E"/>
    <w:rsid w:val="00E16B0A"/>
    <w:rsid w:val="00E17629"/>
    <w:rsid w:val="00E21307"/>
    <w:rsid w:val="00E218D5"/>
    <w:rsid w:val="00E2211A"/>
    <w:rsid w:val="00E22431"/>
    <w:rsid w:val="00E2247B"/>
    <w:rsid w:val="00E2376F"/>
    <w:rsid w:val="00E238C3"/>
    <w:rsid w:val="00E24B76"/>
    <w:rsid w:val="00E263A8"/>
    <w:rsid w:val="00E26DD6"/>
    <w:rsid w:val="00E3218C"/>
    <w:rsid w:val="00E324F4"/>
    <w:rsid w:val="00E3253A"/>
    <w:rsid w:val="00E32959"/>
    <w:rsid w:val="00E346CE"/>
    <w:rsid w:val="00E3538B"/>
    <w:rsid w:val="00E37394"/>
    <w:rsid w:val="00E37566"/>
    <w:rsid w:val="00E40671"/>
    <w:rsid w:val="00E40878"/>
    <w:rsid w:val="00E42041"/>
    <w:rsid w:val="00E42443"/>
    <w:rsid w:val="00E42700"/>
    <w:rsid w:val="00E42D15"/>
    <w:rsid w:val="00E43029"/>
    <w:rsid w:val="00E45999"/>
    <w:rsid w:val="00E45AD4"/>
    <w:rsid w:val="00E46FF3"/>
    <w:rsid w:val="00E52339"/>
    <w:rsid w:val="00E52CC7"/>
    <w:rsid w:val="00E55841"/>
    <w:rsid w:val="00E613CF"/>
    <w:rsid w:val="00E64D99"/>
    <w:rsid w:val="00E66A95"/>
    <w:rsid w:val="00E67020"/>
    <w:rsid w:val="00E700A3"/>
    <w:rsid w:val="00E705A2"/>
    <w:rsid w:val="00E707A3"/>
    <w:rsid w:val="00E70D88"/>
    <w:rsid w:val="00E71E82"/>
    <w:rsid w:val="00E725A9"/>
    <w:rsid w:val="00E72860"/>
    <w:rsid w:val="00E72C73"/>
    <w:rsid w:val="00E75702"/>
    <w:rsid w:val="00E77395"/>
    <w:rsid w:val="00E77F0E"/>
    <w:rsid w:val="00E810C9"/>
    <w:rsid w:val="00E81940"/>
    <w:rsid w:val="00E819B9"/>
    <w:rsid w:val="00E82A5E"/>
    <w:rsid w:val="00E832B5"/>
    <w:rsid w:val="00E84CFC"/>
    <w:rsid w:val="00E84F4D"/>
    <w:rsid w:val="00E90446"/>
    <w:rsid w:val="00E911DA"/>
    <w:rsid w:val="00E9217F"/>
    <w:rsid w:val="00E9218D"/>
    <w:rsid w:val="00E9276E"/>
    <w:rsid w:val="00E927FE"/>
    <w:rsid w:val="00E931AB"/>
    <w:rsid w:val="00E9330D"/>
    <w:rsid w:val="00E95188"/>
    <w:rsid w:val="00E96C3A"/>
    <w:rsid w:val="00E96CD7"/>
    <w:rsid w:val="00E97636"/>
    <w:rsid w:val="00EA0258"/>
    <w:rsid w:val="00EA130D"/>
    <w:rsid w:val="00EA1937"/>
    <w:rsid w:val="00EA25F7"/>
    <w:rsid w:val="00EA2BBE"/>
    <w:rsid w:val="00EA43BC"/>
    <w:rsid w:val="00EA6AB4"/>
    <w:rsid w:val="00EA6B6E"/>
    <w:rsid w:val="00EA7FEB"/>
    <w:rsid w:val="00EB0590"/>
    <w:rsid w:val="00EB0BD6"/>
    <w:rsid w:val="00EB0F1D"/>
    <w:rsid w:val="00EB178B"/>
    <w:rsid w:val="00EB33A4"/>
    <w:rsid w:val="00EB4EF5"/>
    <w:rsid w:val="00EB5D41"/>
    <w:rsid w:val="00EB5F92"/>
    <w:rsid w:val="00EB64AC"/>
    <w:rsid w:val="00EB6CF4"/>
    <w:rsid w:val="00EB7092"/>
    <w:rsid w:val="00EB7D59"/>
    <w:rsid w:val="00EC0317"/>
    <w:rsid w:val="00EC0561"/>
    <w:rsid w:val="00EC064B"/>
    <w:rsid w:val="00EC3404"/>
    <w:rsid w:val="00EC5605"/>
    <w:rsid w:val="00EC6E7B"/>
    <w:rsid w:val="00EC7E66"/>
    <w:rsid w:val="00ED09CB"/>
    <w:rsid w:val="00ED281F"/>
    <w:rsid w:val="00ED35E3"/>
    <w:rsid w:val="00ED470E"/>
    <w:rsid w:val="00ED558D"/>
    <w:rsid w:val="00ED7999"/>
    <w:rsid w:val="00EE0A19"/>
    <w:rsid w:val="00EE1253"/>
    <w:rsid w:val="00EE1A42"/>
    <w:rsid w:val="00EE1D8E"/>
    <w:rsid w:val="00EE1E0B"/>
    <w:rsid w:val="00EE216E"/>
    <w:rsid w:val="00EE21E2"/>
    <w:rsid w:val="00EE2D30"/>
    <w:rsid w:val="00EE3DD5"/>
    <w:rsid w:val="00EE44EE"/>
    <w:rsid w:val="00EE4B1D"/>
    <w:rsid w:val="00EE4DFB"/>
    <w:rsid w:val="00EE6150"/>
    <w:rsid w:val="00EE67D7"/>
    <w:rsid w:val="00EF17E9"/>
    <w:rsid w:val="00EF1DAF"/>
    <w:rsid w:val="00EF2156"/>
    <w:rsid w:val="00EF24DF"/>
    <w:rsid w:val="00EF2EDC"/>
    <w:rsid w:val="00EF3372"/>
    <w:rsid w:val="00EF4B25"/>
    <w:rsid w:val="00EF5275"/>
    <w:rsid w:val="00EF55B2"/>
    <w:rsid w:val="00EF70F9"/>
    <w:rsid w:val="00F01461"/>
    <w:rsid w:val="00F018DE"/>
    <w:rsid w:val="00F0231C"/>
    <w:rsid w:val="00F02B0C"/>
    <w:rsid w:val="00F042FE"/>
    <w:rsid w:val="00F06049"/>
    <w:rsid w:val="00F06060"/>
    <w:rsid w:val="00F0784A"/>
    <w:rsid w:val="00F0788B"/>
    <w:rsid w:val="00F07DED"/>
    <w:rsid w:val="00F1012E"/>
    <w:rsid w:val="00F1153A"/>
    <w:rsid w:val="00F119CF"/>
    <w:rsid w:val="00F12E4F"/>
    <w:rsid w:val="00F13DD7"/>
    <w:rsid w:val="00F13F0A"/>
    <w:rsid w:val="00F15081"/>
    <w:rsid w:val="00F15089"/>
    <w:rsid w:val="00F15180"/>
    <w:rsid w:val="00F15757"/>
    <w:rsid w:val="00F15AFD"/>
    <w:rsid w:val="00F15B4B"/>
    <w:rsid w:val="00F15C1D"/>
    <w:rsid w:val="00F15E55"/>
    <w:rsid w:val="00F16148"/>
    <w:rsid w:val="00F166D2"/>
    <w:rsid w:val="00F16B4A"/>
    <w:rsid w:val="00F20981"/>
    <w:rsid w:val="00F2100A"/>
    <w:rsid w:val="00F21384"/>
    <w:rsid w:val="00F2252C"/>
    <w:rsid w:val="00F22EDD"/>
    <w:rsid w:val="00F23638"/>
    <w:rsid w:val="00F2543B"/>
    <w:rsid w:val="00F25ACC"/>
    <w:rsid w:val="00F26A73"/>
    <w:rsid w:val="00F27FB6"/>
    <w:rsid w:val="00F321B6"/>
    <w:rsid w:val="00F323AA"/>
    <w:rsid w:val="00F32C9C"/>
    <w:rsid w:val="00F32DE8"/>
    <w:rsid w:val="00F32E62"/>
    <w:rsid w:val="00F330F0"/>
    <w:rsid w:val="00F34FC4"/>
    <w:rsid w:val="00F35CCD"/>
    <w:rsid w:val="00F375A7"/>
    <w:rsid w:val="00F407DC"/>
    <w:rsid w:val="00F41368"/>
    <w:rsid w:val="00F41561"/>
    <w:rsid w:val="00F4424F"/>
    <w:rsid w:val="00F44A8C"/>
    <w:rsid w:val="00F459DE"/>
    <w:rsid w:val="00F473F1"/>
    <w:rsid w:val="00F47C4C"/>
    <w:rsid w:val="00F47FB8"/>
    <w:rsid w:val="00F503B4"/>
    <w:rsid w:val="00F527C3"/>
    <w:rsid w:val="00F52E3F"/>
    <w:rsid w:val="00F54531"/>
    <w:rsid w:val="00F54C36"/>
    <w:rsid w:val="00F55799"/>
    <w:rsid w:val="00F56E4A"/>
    <w:rsid w:val="00F57FF0"/>
    <w:rsid w:val="00F605A7"/>
    <w:rsid w:val="00F608D6"/>
    <w:rsid w:val="00F60939"/>
    <w:rsid w:val="00F60B00"/>
    <w:rsid w:val="00F61183"/>
    <w:rsid w:val="00F61BC1"/>
    <w:rsid w:val="00F621DD"/>
    <w:rsid w:val="00F63195"/>
    <w:rsid w:val="00F63782"/>
    <w:rsid w:val="00F63A16"/>
    <w:rsid w:val="00F65C95"/>
    <w:rsid w:val="00F65E3B"/>
    <w:rsid w:val="00F65FB4"/>
    <w:rsid w:val="00F665E8"/>
    <w:rsid w:val="00F66D98"/>
    <w:rsid w:val="00F679AF"/>
    <w:rsid w:val="00F7146A"/>
    <w:rsid w:val="00F7402B"/>
    <w:rsid w:val="00F74731"/>
    <w:rsid w:val="00F747A9"/>
    <w:rsid w:val="00F74E96"/>
    <w:rsid w:val="00F75F6E"/>
    <w:rsid w:val="00F77679"/>
    <w:rsid w:val="00F81935"/>
    <w:rsid w:val="00F833AC"/>
    <w:rsid w:val="00F835E0"/>
    <w:rsid w:val="00F84050"/>
    <w:rsid w:val="00F8467F"/>
    <w:rsid w:val="00F85AF8"/>
    <w:rsid w:val="00F860EE"/>
    <w:rsid w:val="00F87917"/>
    <w:rsid w:val="00F91885"/>
    <w:rsid w:val="00F9248A"/>
    <w:rsid w:val="00F93C74"/>
    <w:rsid w:val="00F94A2B"/>
    <w:rsid w:val="00F953A1"/>
    <w:rsid w:val="00F95F1D"/>
    <w:rsid w:val="00F96221"/>
    <w:rsid w:val="00F96BF6"/>
    <w:rsid w:val="00FA53AF"/>
    <w:rsid w:val="00FA665A"/>
    <w:rsid w:val="00FA6C0C"/>
    <w:rsid w:val="00FA7187"/>
    <w:rsid w:val="00FB0358"/>
    <w:rsid w:val="00FB0479"/>
    <w:rsid w:val="00FB3BAB"/>
    <w:rsid w:val="00FB4B0E"/>
    <w:rsid w:val="00FB5659"/>
    <w:rsid w:val="00FB6608"/>
    <w:rsid w:val="00FB6B83"/>
    <w:rsid w:val="00FB6C40"/>
    <w:rsid w:val="00FB71AD"/>
    <w:rsid w:val="00FB747D"/>
    <w:rsid w:val="00FB7751"/>
    <w:rsid w:val="00FC0F44"/>
    <w:rsid w:val="00FC1C7D"/>
    <w:rsid w:val="00FC26D3"/>
    <w:rsid w:val="00FC2AE6"/>
    <w:rsid w:val="00FC3023"/>
    <w:rsid w:val="00FC3784"/>
    <w:rsid w:val="00FC4198"/>
    <w:rsid w:val="00FC611D"/>
    <w:rsid w:val="00FC6F51"/>
    <w:rsid w:val="00FC777A"/>
    <w:rsid w:val="00FD084D"/>
    <w:rsid w:val="00FD0BF2"/>
    <w:rsid w:val="00FD35FB"/>
    <w:rsid w:val="00FD40F2"/>
    <w:rsid w:val="00FD44A3"/>
    <w:rsid w:val="00FD5297"/>
    <w:rsid w:val="00FD5408"/>
    <w:rsid w:val="00FE0DDB"/>
    <w:rsid w:val="00FE0F4B"/>
    <w:rsid w:val="00FE207C"/>
    <w:rsid w:val="00FE36CF"/>
    <w:rsid w:val="00FE3CEE"/>
    <w:rsid w:val="00FE48D0"/>
    <w:rsid w:val="00FE5A6C"/>
    <w:rsid w:val="00FE6F8A"/>
    <w:rsid w:val="00FE7791"/>
    <w:rsid w:val="00FE7CD6"/>
    <w:rsid w:val="00FF0922"/>
    <w:rsid w:val="00FF1A50"/>
    <w:rsid w:val="00FF21FC"/>
    <w:rsid w:val="00FF2B95"/>
    <w:rsid w:val="00FF2BA3"/>
    <w:rsid w:val="00FF39C9"/>
    <w:rsid w:val="00FF3A2C"/>
    <w:rsid w:val="00FF4756"/>
    <w:rsid w:val="00FF53E9"/>
    <w:rsid w:val="00FF7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817A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2"/>
    <w:qFormat/>
    <w:rsid w:val="00A66221"/>
    <w:pPr>
      <w:keepNext/>
      <w:keepLines/>
      <w:numPr>
        <w:numId w:val="11"/>
      </w:numPr>
      <w:spacing w:before="340" w:after="330" w:line="578" w:lineRule="auto"/>
      <w:ind w:left="284" w:rightChars="200" w:right="200" w:hanging="284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66221"/>
    <w:pPr>
      <w:keepNext/>
      <w:keepLines/>
      <w:numPr>
        <w:numId w:val="12"/>
      </w:numPr>
      <w:spacing w:before="260" w:after="260" w:line="415" w:lineRule="auto"/>
      <w:ind w:rightChars="200" w:right="20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A32AF"/>
    <w:pPr>
      <w:keepNext/>
      <w:keepLines/>
      <w:numPr>
        <w:numId w:val="13"/>
      </w:numPr>
      <w:spacing w:before="260" w:after="260" w:line="415" w:lineRule="auto"/>
      <w:ind w:rightChars="100" w:right="21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F6A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F6A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F6A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F6A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F6A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AF6A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A66221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CA32AF"/>
    <w:rPr>
      <w:b/>
      <w:bCs/>
      <w:kern w:val="2"/>
      <w:sz w:val="32"/>
      <w:szCs w:val="32"/>
    </w:rPr>
  </w:style>
  <w:style w:type="paragraph" w:styleId="a3">
    <w:name w:val="footer"/>
    <w:basedOn w:val="a"/>
    <w:autoRedefine/>
    <w:rsid w:val="009138E3"/>
    <w:pPr>
      <w:pBdr>
        <w:top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10983"/>
  </w:style>
  <w:style w:type="paragraph" w:styleId="a5">
    <w:name w:val="header"/>
    <w:basedOn w:val="a"/>
    <w:autoRedefine/>
    <w:rsid w:val="008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10983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B10983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B10983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uiPriority w:val="99"/>
    <w:rsid w:val="00B10983"/>
    <w:rPr>
      <w:color w:val="0000FF"/>
      <w:u w:val="single"/>
    </w:rPr>
  </w:style>
  <w:style w:type="paragraph" w:customStyle="1" w:styleId="Body">
    <w:name w:val="Body"/>
    <w:basedOn w:val="a"/>
    <w:rsid w:val="00B10983"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a7">
    <w:name w:val="文档名"/>
    <w:basedOn w:val="a"/>
    <w:rsid w:val="00B10983"/>
    <w:pPr>
      <w:widowControl/>
      <w:overflowPunct w:val="0"/>
      <w:autoSpaceDE w:val="0"/>
      <w:autoSpaceDN w:val="0"/>
      <w:spacing w:before="100" w:after="600" w:line="600" w:lineRule="atLeast"/>
      <w:jc w:val="center"/>
    </w:pPr>
    <w:rPr>
      <w:rFonts w:ascii="Arial" w:eastAsia="黑体" w:hAnsi="Arial"/>
      <w:spacing w:val="-34"/>
      <w:kern w:val="0"/>
      <w:sz w:val="40"/>
      <w:szCs w:val="20"/>
      <w:lang w:bidi="he-IL"/>
    </w:rPr>
  </w:style>
  <w:style w:type="paragraph" w:styleId="a8">
    <w:name w:val="Title"/>
    <w:basedOn w:val="a"/>
    <w:next w:val="a"/>
    <w:autoRedefine/>
    <w:qFormat/>
    <w:rsid w:val="00A91D13"/>
    <w:pPr>
      <w:jc w:val="center"/>
    </w:pPr>
    <w:rPr>
      <w:rFonts w:ascii="宋体" w:hAnsi="宋体"/>
      <w:snapToGrid w:val="0"/>
      <w:kern w:val="0"/>
      <w:sz w:val="36"/>
      <w:szCs w:val="36"/>
    </w:rPr>
  </w:style>
  <w:style w:type="paragraph" w:customStyle="1" w:styleId="Default">
    <w:name w:val="Default"/>
    <w:rsid w:val="00B109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9">
    <w:name w:val="Table Grid"/>
    <w:basedOn w:val="a1"/>
    <w:rsid w:val="006027E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B94A31"/>
    <w:pPr>
      <w:shd w:val="clear" w:color="auto" w:fill="000080"/>
    </w:pPr>
  </w:style>
  <w:style w:type="paragraph" w:customStyle="1" w:styleId="BT0">
    <w:name w:val="BT0"/>
    <w:basedOn w:val="1"/>
    <w:rsid w:val="005232A6"/>
    <w:rPr>
      <w:kern w:val="0"/>
      <w:lang w:val="zh-CN"/>
    </w:rPr>
  </w:style>
  <w:style w:type="paragraph" w:customStyle="1" w:styleId="BT1">
    <w:name w:val="BT1"/>
    <w:basedOn w:val="2"/>
    <w:rsid w:val="005232A6"/>
  </w:style>
  <w:style w:type="paragraph" w:customStyle="1" w:styleId="BT2">
    <w:name w:val="BT2"/>
    <w:basedOn w:val="a"/>
    <w:rsid w:val="005232A6"/>
    <w:rPr>
      <w:rFonts w:ascii="黑体" w:eastAsia="黑体"/>
      <w:sz w:val="24"/>
    </w:rPr>
  </w:style>
  <w:style w:type="character" w:customStyle="1" w:styleId="ab">
    <w:name w:val="封面表格"/>
    <w:rsid w:val="00383C2D"/>
    <w:rPr>
      <w:rFonts w:ascii="Arial" w:hAnsi="Arial"/>
      <w:b/>
      <w:bCs/>
      <w:color w:val="000000"/>
    </w:rPr>
  </w:style>
  <w:style w:type="paragraph" w:styleId="31">
    <w:name w:val="Body Text Indent 3"/>
    <w:basedOn w:val="a"/>
    <w:link w:val="3Char0"/>
    <w:rsid w:val="0068298D"/>
    <w:pPr>
      <w:spacing w:before="50" w:line="360" w:lineRule="auto"/>
      <w:ind w:left="720"/>
    </w:pPr>
  </w:style>
  <w:style w:type="paragraph" w:customStyle="1" w:styleId="11">
    <w:name w:val="正文1"/>
    <w:basedOn w:val="a"/>
    <w:rsid w:val="00F61183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noProof/>
      <w:kern w:val="0"/>
      <w:szCs w:val="20"/>
    </w:rPr>
  </w:style>
  <w:style w:type="paragraph" w:styleId="ac">
    <w:name w:val="table of figures"/>
    <w:basedOn w:val="a"/>
    <w:next w:val="a"/>
    <w:semiHidden/>
    <w:rsid w:val="008175FC"/>
    <w:pPr>
      <w:ind w:leftChars="200" w:left="840" w:hangingChars="200" w:hanging="420"/>
    </w:pPr>
  </w:style>
  <w:style w:type="paragraph" w:styleId="ad">
    <w:name w:val="Balloon Text"/>
    <w:basedOn w:val="a"/>
    <w:semiHidden/>
    <w:rsid w:val="00F22ED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rsid w:val="00EB6CF4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B6CF4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B6CF4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B6CF4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B6CF4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EB6CF4"/>
    <w:pPr>
      <w:ind w:left="1680"/>
      <w:jc w:val="left"/>
    </w:pPr>
    <w:rPr>
      <w:sz w:val="18"/>
      <w:szCs w:val="18"/>
    </w:rPr>
  </w:style>
  <w:style w:type="paragraph" w:customStyle="1" w:styleId="CharChar1">
    <w:name w:val="Char Char1"/>
    <w:basedOn w:val="a"/>
    <w:rsid w:val="00486975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3Char0">
    <w:name w:val="正文文本缩进 3 Char"/>
    <w:link w:val="31"/>
    <w:rsid w:val="008A1F7D"/>
    <w:rPr>
      <w:rFonts w:eastAsia="宋体"/>
      <w:kern w:val="2"/>
      <w:sz w:val="21"/>
      <w:szCs w:val="24"/>
      <w:lang w:val="en-US" w:eastAsia="zh-CN" w:bidi="ar-SA"/>
    </w:rPr>
  </w:style>
  <w:style w:type="paragraph" w:styleId="ae">
    <w:name w:val="List Paragraph"/>
    <w:basedOn w:val="a"/>
    <w:uiPriority w:val="34"/>
    <w:qFormat/>
    <w:rsid w:val="00CD501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0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Documents\WeChat%20Files\wwwwwwwwwwwwww18\Files\MPS-&#29992;&#25143;&#25805;&#20316;&#25163;&#20876;V1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E9F6A4-B894-4234-8C1B-C12DC9290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MPS-用户操作手册V1.1.dot</Template>
  <TotalTime>796</TotalTime>
  <Pages>42</Pages>
  <Words>796</Words>
  <Characters>4540</Characters>
  <Application>Microsoft Office Word</Application>
  <DocSecurity>0</DocSecurity>
  <Lines>37</Lines>
  <Paragraphs>10</Paragraphs>
  <ScaleCrop>false</ScaleCrop>
  <Company>xmz.com</Company>
  <LinksUpToDate>false</LinksUpToDate>
  <CharactersWithSpaces>5326</CharactersWithSpaces>
  <SharedDoc>false</SharedDoc>
  <HLinks>
    <vt:vector size="1392" baseType="variant">
      <vt:variant>
        <vt:i4>1114169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_Toc266958815</vt:lpwstr>
      </vt:variant>
      <vt:variant>
        <vt:i4>1114169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_Toc266958814</vt:lpwstr>
      </vt:variant>
      <vt:variant>
        <vt:i4>1114169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_Toc266958813</vt:lpwstr>
      </vt:variant>
      <vt:variant>
        <vt:i4>1114169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_Toc266958811</vt:lpwstr>
      </vt:variant>
      <vt:variant>
        <vt:i4>1114169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_Toc266958810</vt:lpwstr>
      </vt:variant>
      <vt:variant>
        <vt:i4>1048633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_Toc266958809</vt:lpwstr>
      </vt:variant>
      <vt:variant>
        <vt:i4>1048633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_Toc266958808</vt:lpwstr>
      </vt:variant>
      <vt:variant>
        <vt:i4>1638454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_Toc266958796</vt:lpwstr>
      </vt:variant>
      <vt:variant>
        <vt:i4>1638454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_Toc266958795</vt:lpwstr>
      </vt:variant>
      <vt:variant>
        <vt:i4>1638454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_Toc266958794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_Toc266958793</vt:lpwstr>
      </vt:variant>
      <vt:variant>
        <vt:i4>1638454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_Toc266958792</vt:lpwstr>
      </vt:variant>
      <vt:variant>
        <vt:i4>1638454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_Toc266958791</vt:lpwstr>
      </vt:variant>
      <vt:variant>
        <vt:i4>1638454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_Toc266958790</vt:lpwstr>
      </vt:variant>
      <vt:variant>
        <vt:i4>1572918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_Toc266958789</vt:lpwstr>
      </vt:variant>
      <vt:variant>
        <vt:i4>1572918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_Toc266958788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_Toc266958778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_Toc266958777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_Toc266958776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_Toc266958775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_Toc266958774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_Toc266958773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_Toc266958772</vt:lpwstr>
      </vt:variant>
      <vt:variant>
        <vt:i4>1507382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_Toc266958771</vt:lpwstr>
      </vt:variant>
      <vt:variant>
        <vt:i4>1507382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_Toc266958770</vt:lpwstr>
      </vt:variant>
      <vt:variant>
        <vt:i4>1441846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_Toc266958769</vt:lpwstr>
      </vt:variant>
      <vt:variant>
        <vt:i4>1441846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_Toc266958768</vt:lpwstr>
      </vt:variant>
      <vt:variant>
        <vt:i4>1441846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_Toc266958767</vt:lpwstr>
      </vt:variant>
      <vt:variant>
        <vt:i4>1441846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_Toc266958766</vt:lpwstr>
      </vt:variant>
      <vt:variant>
        <vt:i4>1441846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_Toc266958765</vt:lpwstr>
      </vt:variant>
      <vt:variant>
        <vt:i4>1441846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_Toc266958764</vt:lpwstr>
      </vt:variant>
      <vt:variant>
        <vt:i4>1441846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_Toc266958763</vt:lpwstr>
      </vt:variant>
      <vt:variant>
        <vt:i4>1441846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_Toc266958762</vt:lpwstr>
      </vt:variant>
      <vt:variant>
        <vt:i4>1441846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_Toc266958761</vt:lpwstr>
      </vt:variant>
      <vt:variant>
        <vt:i4>1441846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_Toc266958760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_Toc266958759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_Toc266958758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_Toc266958757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_Toc266958756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_Toc266958755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_Toc266958754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_Toc266958752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_Toc266958751</vt:lpwstr>
      </vt:variant>
      <vt:variant>
        <vt:i4>1376310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_Toc266958750</vt:lpwstr>
      </vt:variant>
      <vt:variant>
        <vt:i4>1310774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_Toc266958749</vt:lpwstr>
      </vt:variant>
      <vt:variant>
        <vt:i4>1310774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_Toc266958748</vt:lpwstr>
      </vt:variant>
      <vt:variant>
        <vt:i4>1310774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_Toc266958747</vt:lpwstr>
      </vt:variant>
      <vt:variant>
        <vt:i4>1310774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_Toc266958746</vt:lpwstr>
      </vt:variant>
      <vt:variant>
        <vt:i4>1310774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_Toc266958745</vt:lpwstr>
      </vt:variant>
      <vt:variant>
        <vt:i4>1310774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_Toc266958744</vt:lpwstr>
      </vt:variant>
      <vt:variant>
        <vt:i4>1310774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_Toc266958743</vt:lpwstr>
      </vt:variant>
      <vt:variant>
        <vt:i4>1310774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_Toc266958742</vt:lpwstr>
      </vt:variant>
      <vt:variant>
        <vt:i4>1310774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_Toc266958741</vt:lpwstr>
      </vt:variant>
      <vt:variant>
        <vt:i4>1310774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_Toc266958740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_Toc266958739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_Toc266958738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_Toc266958737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_Toc266958736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_Toc266958735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_Toc266958734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_Toc266958733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_Toc266958732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_Toc266958731</vt:lpwstr>
      </vt:variant>
      <vt:variant>
        <vt:i4>1245238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_Toc266958730</vt:lpwstr>
      </vt:variant>
      <vt:variant>
        <vt:i4>1179702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_Toc266958729</vt:lpwstr>
      </vt:variant>
      <vt:variant>
        <vt:i4>1179702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_Toc266958728</vt:lpwstr>
      </vt:variant>
      <vt:variant>
        <vt:i4>1179702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_Toc266958727</vt:lpwstr>
      </vt:variant>
      <vt:variant>
        <vt:i4>1179702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_Toc266958726</vt:lpwstr>
      </vt:variant>
      <vt:variant>
        <vt:i4>1179702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_Toc266958725</vt:lpwstr>
      </vt:variant>
      <vt:variant>
        <vt:i4>1179702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_Toc266958724</vt:lpwstr>
      </vt:variant>
      <vt:variant>
        <vt:i4>1179702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_Toc266958723</vt:lpwstr>
      </vt:variant>
      <vt:variant>
        <vt:i4>1179702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_Toc266958722</vt:lpwstr>
      </vt:variant>
      <vt:variant>
        <vt:i4>1179702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_Toc266958721</vt:lpwstr>
      </vt:variant>
      <vt:variant>
        <vt:i4>1179702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_Toc266958720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_Toc266958719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_Toc266958718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_Toc266958717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_Toc266958716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_Toc266958715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_Toc266958714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_Toc266958713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_Toc266958712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_Toc266958711</vt:lpwstr>
      </vt:variant>
      <vt:variant>
        <vt:i4>1114166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_Toc266958710</vt:lpwstr>
      </vt:variant>
      <vt:variant>
        <vt:i4>1048630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_Toc266958709</vt:lpwstr>
      </vt:variant>
      <vt:variant>
        <vt:i4>1048630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_Toc266958708</vt:lpwstr>
      </vt:variant>
      <vt:variant>
        <vt:i4>1048630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_Toc266958707</vt:lpwstr>
      </vt:variant>
      <vt:variant>
        <vt:i4>1048630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_Toc266958706</vt:lpwstr>
      </vt:variant>
      <vt:variant>
        <vt:i4>1048630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_Toc266958705</vt:lpwstr>
      </vt:variant>
      <vt:variant>
        <vt:i4>1048630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_Toc266958704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_Toc266958703</vt:lpwstr>
      </vt:variant>
      <vt:variant>
        <vt:i4>1048630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_Toc266958702</vt:lpwstr>
      </vt:variant>
      <vt:variant>
        <vt:i4>1048630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_Toc266958701</vt:lpwstr>
      </vt:variant>
      <vt:variant>
        <vt:i4>1048630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_Toc266958700</vt:lpwstr>
      </vt:variant>
      <vt:variant>
        <vt:i4>1638455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_Toc266958692</vt:lpwstr>
      </vt:variant>
      <vt:variant>
        <vt:i4>1638455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_Toc266958691</vt:lpwstr>
      </vt:variant>
      <vt:variant>
        <vt:i4>1638455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_Toc266958690</vt:lpwstr>
      </vt:variant>
      <vt:variant>
        <vt:i4>1572919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_Toc266958689</vt:lpwstr>
      </vt:variant>
      <vt:variant>
        <vt:i4>1572919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_Toc266958688</vt:lpwstr>
      </vt:variant>
      <vt:variant>
        <vt:i4>1572919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_Toc266958687</vt:lpwstr>
      </vt:variant>
      <vt:variant>
        <vt:i4>1572919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_Toc266958686</vt:lpwstr>
      </vt:variant>
      <vt:variant>
        <vt:i4>1572919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_Toc266958685</vt:lpwstr>
      </vt:variant>
      <vt:variant>
        <vt:i4>1572919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_Toc266958684</vt:lpwstr>
      </vt:variant>
      <vt:variant>
        <vt:i4>1572919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_Toc266958683</vt:lpwstr>
      </vt:variant>
      <vt:variant>
        <vt:i4>1572919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_Toc266958682</vt:lpwstr>
      </vt:variant>
      <vt:variant>
        <vt:i4>1572919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_Toc266958681</vt:lpwstr>
      </vt:variant>
      <vt:variant>
        <vt:i4>1572919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_Toc266958680</vt:lpwstr>
      </vt:variant>
      <vt:variant>
        <vt:i4>1507383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_Toc266958679</vt:lpwstr>
      </vt:variant>
      <vt:variant>
        <vt:i4>1507383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_Toc266958678</vt:lpwstr>
      </vt:variant>
      <vt:variant>
        <vt:i4>1507383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_Toc266958677</vt:lpwstr>
      </vt:variant>
      <vt:variant>
        <vt:i4>1507383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_Toc266958676</vt:lpwstr>
      </vt:variant>
      <vt:variant>
        <vt:i4>1507383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_Toc266958675</vt:lpwstr>
      </vt:variant>
      <vt:variant>
        <vt:i4>1507383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_Toc266958674</vt:lpwstr>
      </vt:variant>
      <vt:variant>
        <vt:i4>1507383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_Toc266958673</vt:lpwstr>
      </vt:variant>
      <vt:variant>
        <vt:i4>1507383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_Toc266958672</vt:lpwstr>
      </vt:variant>
      <vt:variant>
        <vt:i4>1507383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_Toc266958670</vt:lpwstr>
      </vt:variant>
      <vt:variant>
        <vt:i4>1441847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_Toc266958669</vt:lpwstr>
      </vt:variant>
      <vt:variant>
        <vt:i4>1441847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_Toc266958668</vt:lpwstr>
      </vt:variant>
      <vt:variant>
        <vt:i4>1441847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_Toc266958667</vt:lpwstr>
      </vt:variant>
      <vt:variant>
        <vt:i4>1441847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_Toc266958666</vt:lpwstr>
      </vt:variant>
      <vt:variant>
        <vt:i4>1441847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_Toc266958665</vt:lpwstr>
      </vt:variant>
      <vt:variant>
        <vt:i4>1441847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_Toc266958664</vt:lpwstr>
      </vt:variant>
      <vt:variant>
        <vt:i4>1441847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_Toc266958663</vt:lpwstr>
      </vt:variant>
      <vt:variant>
        <vt:i4>1441847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_Toc266958662</vt:lpwstr>
      </vt:variant>
      <vt:variant>
        <vt:i4>1441847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_Toc266958661</vt:lpwstr>
      </vt:variant>
      <vt:variant>
        <vt:i4>1441847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_Toc266958660</vt:lpwstr>
      </vt:variant>
      <vt:variant>
        <vt:i4>1376311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_Toc266958659</vt:lpwstr>
      </vt:variant>
      <vt:variant>
        <vt:i4>1376311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_Toc266958658</vt:lpwstr>
      </vt:variant>
      <vt:variant>
        <vt:i4>1376311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_Toc266958657</vt:lpwstr>
      </vt:variant>
      <vt:variant>
        <vt:i4>1376311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_Toc266958656</vt:lpwstr>
      </vt:variant>
      <vt:variant>
        <vt:i4>1376311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_Toc266958655</vt:lpwstr>
      </vt:variant>
      <vt:variant>
        <vt:i4>1376311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_Toc266958654</vt:lpwstr>
      </vt:variant>
      <vt:variant>
        <vt:i4>1376311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_Toc266958653</vt:lpwstr>
      </vt:variant>
      <vt:variant>
        <vt:i4>1376311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_Toc266958652</vt:lpwstr>
      </vt:variant>
      <vt:variant>
        <vt:i4>1376311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_Toc266958651</vt:lpwstr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_Toc266958650</vt:lpwstr>
      </vt:variant>
      <vt:variant>
        <vt:i4>1310775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_Toc266958648</vt:lpwstr>
      </vt:variant>
      <vt:variant>
        <vt:i4>1310775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_Toc266958647</vt:lpwstr>
      </vt:variant>
      <vt:variant>
        <vt:i4>1310775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_Toc266958646</vt:lpwstr>
      </vt:variant>
      <vt:variant>
        <vt:i4>1310775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_Toc266958645</vt:lpwstr>
      </vt:variant>
      <vt:variant>
        <vt:i4>1310775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_Toc266958644</vt:lpwstr>
      </vt:variant>
      <vt:variant>
        <vt:i4>1310775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_Toc266958643</vt:lpwstr>
      </vt:variant>
      <vt:variant>
        <vt:i4>1310775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_Toc266958642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_Toc266958641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_Toc266958640</vt:lpwstr>
      </vt:variant>
      <vt:variant>
        <vt:i4>1245239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_Toc266958639</vt:lpwstr>
      </vt:variant>
      <vt:variant>
        <vt:i4>1245239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_Toc266958638</vt:lpwstr>
      </vt:variant>
      <vt:variant>
        <vt:i4>1245239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_Toc266958637</vt:lpwstr>
      </vt:variant>
      <vt:variant>
        <vt:i4>1245239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_Toc266958636</vt:lpwstr>
      </vt:variant>
      <vt:variant>
        <vt:i4>1245239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_Toc266958635</vt:lpwstr>
      </vt:variant>
      <vt:variant>
        <vt:i4>1245239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_Toc266958634</vt:lpwstr>
      </vt:variant>
      <vt:variant>
        <vt:i4>1245239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_Toc266958633</vt:lpwstr>
      </vt:variant>
      <vt:variant>
        <vt:i4>1245239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_Toc266958632</vt:lpwstr>
      </vt:variant>
      <vt:variant>
        <vt:i4>1245239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_Toc266958631</vt:lpwstr>
      </vt:variant>
      <vt:variant>
        <vt:i4>1245239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_Toc266958630</vt:lpwstr>
      </vt:variant>
      <vt:variant>
        <vt:i4>1179703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_Toc266958629</vt:lpwstr>
      </vt:variant>
      <vt:variant>
        <vt:i4>1179703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_Toc266958628</vt:lpwstr>
      </vt:variant>
      <vt:variant>
        <vt:i4>1179703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_Toc266958627</vt:lpwstr>
      </vt:variant>
      <vt:variant>
        <vt:i4>1179703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_Toc266958626</vt:lpwstr>
      </vt:variant>
      <vt:variant>
        <vt:i4>1179703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_Toc266958625</vt:lpwstr>
      </vt:variant>
      <vt:variant>
        <vt:i4>1179703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_Toc266958624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_Toc266958623</vt:lpwstr>
      </vt:variant>
      <vt:variant>
        <vt:i4>1179703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_Toc266958622</vt:lpwstr>
      </vt:variant>
      <vt:variant>
        <vt:i4>1179703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_Toc266958621</vt:lpwstr>
      </vt:variant>
      <vt:variant>
        <vt:i4>1179703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_Toc266958620</vt:lpwstr>
      </vt:variant>
      <vt:variant>
        <vt:i4>1114167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_Toc266958619</vt:lpwstr>
      </vt:variant>
      <vt:variant>
        <vt:i4>1114167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_Toc266958618</vt:lpwstr>
      </vt:variant>
      <vt:variant>
        <vt:i4>1114167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_Toc266958617</vt:lpwstr>
      </vt:variant>
      <vt:variant>
        <vt:i4>1114167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_Toc266958616</vt:lpwstr>
      </vt:variant>
      <vt:variant>
        <vt:i4>1114167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_Toc266958615</vt:lpwstr>
      </vt:variant>
      <vt:variant>
        <vt:i4>1114167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_Toc266958614</vt:lpwstr>
      </vt:variant>
      <vt:variant>
        <vt:i4>1114167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_Toc266958613</vt:lpwstr>
      </vt:variant>
      <vt:variant>
        <vt:i4>1114167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_Toc266958612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_Toc266958611</vt:lpwstr>
      </vt:variant>
      <vt:variant>
        <vt:i4>1114167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_Toc266958610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_Toc266958609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_Toc266958608</vt:lpwstr>
      </vt:variant>
      <vt:variant>
        <vt:i4>1048631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_Toc266958607</vt:lpwstr>
      </vt:variant>
      <vt:variant>
        <vt:i4>1048631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_Toc266958606</vt:lpwstr>
      </vt:variant>
      <vt:variant>
        <vt:i4>1048631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_Toc266958605</vt:lpwstr>
      </vt:variant>
      <vt:variant>
        <vt:i4>1048631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_Toc266958604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_Toc266958602</vt:lpwstr>
      </vt:variant>
      <vt:variant>
        <vt:i4>1048631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_Toc266958601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_Toc266958600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_Toc266958599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_Toc266958598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_Toc266958597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_Toc266958596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_Toc266958595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_Toc266958594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_Toc266958592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_Toc266958591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_Toc266958590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_Toc266958589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_Toc266958588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_Toc266958587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_Toc266958586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_Toc266958585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_Toc266958584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_Toc266958583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_Toc266958582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_Toc266958581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_Toc266958580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_Toc266958579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_Toc266958578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_Toc266958577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_Toc266958576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_Toc266958575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_Toc266958574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_Toc266958573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_Toc266958572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_Toc266958571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_Toc266958570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_Toc266958569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_Toc266958568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_Toc266958567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_Toc266958566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_Toc266958565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_Toc266958564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_Toc266958563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_Toc266958562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_Toc266958561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_Toc266958560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_Toc266958559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_Toc266958558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_Toc266958557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_Toc266958556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_Toc266958554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_Toc266958553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_Toc266958552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_Toc266958551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_Toc266958550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宁波大榭集装箱码头操作管理系统</dc:title>
  <dc:creator>win7</dc:creator>
  <cp:lastModifiedBy>win7</cp:lastModifiedBy>
  <cp:revision>89</cp:revision>
  <cp:lastPrinted>2006-12-28T08:34:00Z</cp:lastPrinted>
  <dcterms:created xsi:type="dcterms:W3CDTF">2017-10-10T06:56:00Z</dcterms:created>
  <dcterms:modified xsi:type="dcterms:W3CDTF">2017-10-15T11:28:00Z</dcterms:modified>
  <cp:contentType>文档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0x0101005432A183E592AC42B7DDF8DBFAEF914C</vt:lpwstr>
  </property>
</Properties>
</file>